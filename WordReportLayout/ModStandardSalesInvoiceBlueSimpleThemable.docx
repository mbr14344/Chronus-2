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14:paraId="431E93DD" w14:textId="77777777" w:rsidTr="005B41A2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14:paraId="44095899" w14:textId="77777777" w:rsidR="0023400D" w:rsidRPr="0041213A" w:rsidRDefault="00000000" w:rsidP="00C55C72">
            <w:pPr>
              <w:pStyle w:val="Heading1"/>
              <w:rPr>
                <w:color w:val="0070C0"/>
              </w:rPr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>
                <w:rPr>
                  <w:color w:val="0070C0"/>
                </w:rPr>
              </w:sdtEndPr>
              <w:sdtContent>
                <w:r w:rsidR="0023400D" w:rsidRPr="0041213A">
                  <w:rPr>
                    <w:color w:val="0070C0"/>
                  </w:rPr>
                  <w:t>Document Title Lbl</w:t>
                </w:r>
              </w:sdtContent>
            </w:sdt>
          </w:p>
          <w:p w14:paraId="3598C38B" w14:textId="77777777" w:rsidR="0023400D" w:rsidRPr="00854DDE" w:rsidRDefault="00000000" w:rsidP="0023400D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="0023400D" w:rsidRPr="00854DDE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14:paraId="40927CCB" w14:textId="77777777" w:rsidR="009D29F0" w:rsidRDefault="009D29F0" w:rsidP="0023400D">
            <w:pPr>
              <w:contextualSpacing/>
            </w:pPr>
          </w:p>
        </w:tc>
        <w:tc>
          <w:tcPr>
            <w:tcW w:w="4526" w:type="dxa"/>
          </w:tcPr>
          <w:p w14:paraId="4ECA54A8" w14:textId="77777777" w:rsidR="009D29F0" w:rsidRDefault="00000000" w:rsidP="0023400D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7B9B59FC">
                      <wp:extent cx="1737529" cy="1737529"/>
                      <wp:effectExtent l="0" t="0" r="0" b="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37529" cy="17375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41213A" w:rsidRPr="0041213A" w14:paraId="04E85C0A" w14:textId="77777777" w:rsidTr="005B41A2">
        <w:trPr>
          <w:cantSplit/>
          <w:trHeight w:val="360"/>
        </w:trPr>
        <w:tc>
          <w:tcPr>
            <w:tcW w:w="5103" w:type="dxa"/>
          </w:tcPr>
          <w:p w14:paraId="071B4F2B" w14:textId="77777777" w:rsidR="0023400D" w:rsidRPr="00EB2DC0" w:rsidRDefault="0023400D" w:rsidP="00EB2DC0">
            <w:pPr>
              <w:pStyle w:val="NoSpacing"/>
            </w:pPr>
          </w:p>
        </w:tc>
        <w:tc>
          <w:tcPr>
            <w:tcW w:w="567" w:type="dxa"/>
            <w:vAlign w:val="bottom"/>
          </w:tcPr>
          <w:p w14:paraId="3DB8DBD8" w14:textId="77777777" w:rsidR="0023400D" w:rsidRPr="00537DB7" w:rsidRDefault="0023400D" w:rsidP="002A37A1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0070C0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14:paraId="77D6C249" w14:textId="77777777" w:rsidR="0023400D" w:rsidRPr="0041213A" w:rsidRDefault="0023400D" w:rsidP="00C55C72">
                <w:pPr>
                  <w:pStyle w:val="Heading2"/>
                  <w:jc w:val="right"/>
                  <w:rPr>
                    <w:color w:val="0070C0"/>
                    <w:sz w:val="36"/>
                    <w:szCs w:val="36"/>
                  </w:rPr>
                </w:pPr>
                <w:r w:rsidRPr="0041213A">
                  <w:rPr>
                    <w:color w:val="0070C0"/>
                  </w:rPr>
                  <w:t>CompanyAddress1</w:t>
                </w:r>
              </w:p>
            </w:sdtContent>
          </w:sdt>
        </w:tc>
      </w:tr>
      <w:tr w:rsidR="0023400D" w14:paraId="20CB4A9D" w14:textId="77777777" w:rsidTr="005B41A2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14:paraId="611FA64D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14:paraId="163BBA6E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14:paraId="0C6BDB5E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14:paraId="4382B752" w14:textId="77777777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14:paraId="31FA3BFB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14:paraId="67DBE8F1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14:paraId="7A8460CE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14:paraId="0478A4DC" w14:textId="77777777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14:paraId="08BFA1A1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14:paraId="3AA852FD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14:paraId="668481E9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14:paraId="078EE48A" w14:textId="77777777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14:paraId="23593DE7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14:paraId="31A88050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14:paraId="284F5C26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14:paraId="76995862" w14:textId="77777777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14:paraId="0FE24798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14:paraId="76E1544D" w14:textId="77777777" w:rsidR="0023400D" w:rsidRPr="00537DB7" w:rsidRDefault="0023400D" w:rsidP="002A37A1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14:paraId="3D6C161E" w14:textId="77777777" w:rsidR="0023400D" w:rsidRPr="00854DDE" w:rsidRDefault="00000000" w:rsidP="0023400D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="0023400D" w:rsidRPr="00854DDE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14:paraId="255F8BFD" w14:textId="77777777" w:rsidTr="005B41A2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14:paraId="73E09F7C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14:paraId="0B5349DE" w14:textId="77777777" w:rsidR="0023400D" w:rsidRPr="00537DB7" w:rsidRDefault="0023400D" w:rsidP="002A37A1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14:paraId="154579D5" w14:textId="77777777" w:rsidR="0023400D" w:rsidRPr="008A3457" w:rsidRDefault="008A3457" w:rsidP="008A345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14:paraId="50C0CBBF" w14:textId="77777777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14:paraId="5D8A37CF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14:paraId="1A8BE44E" w14:textId="77777777" w:rsidR="0023400D" w:rsidRPr="00537DB7" w:rsidRDefault="0023400D" w:rsidP="002A37A1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14:paraId="03C25197" w14:textId="77777777" w:rsidR="0023400D" w:rsidRPr="008A3457" w:rsidRDefault="008A3457" w:rsidP="008A345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14:paraId="01F04863" w14:textId="77777777" w:rsidTr="005B41A2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14:paraId="0F553994" w14:textId="77777777" w:rsidR="0023400D" w:rsidRPr="00854DDE" w:rsidRDefault="0023400D" w:rsidP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14:paraId="538E986A" w14:textId="77777777" w:rsidR="0023400D" w:rsidRPr="00537DB7" w:rsidRDefault="0023400D" w:rsidP="002A37A1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14:paraId="2079F672" w14:textId="77777777" w:rsidR="0023400D" w:rsidRPr="008A3457" w:rsidRDefault="008A3457" w:rsidP="008A345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14:paraId="7A15B0B0" w14:textId="77777777" w:rsidR="00581EF8" w:rsidRPr="00581EF8" w:rsidRDefault="00581EF8" w:rsidP="00581EF8">
      <w:pPr>
        <w:pStyle w:val="SubGroupSeparation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14:paraId="6F7D9FBC" w14:textId="77777777" w:rsidTr="0033761E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14:paraId="2D284F05" w14:textId="77777777" w:rsidR="00947B95" w:rsidRPr="0041213A" w:rsidRDefault="00947B95" w:rsidP="0033761E">
                <w:pPr>
                  <w:pStyle w:val="NoSpacing"/>
                  <w:spacing w:afterLines="40" w:after="96"/>
                  <w:contextualSpacing/>
                  <w:rPr>
                    <w:rFonts w:cstheme="minorHAnsi"/>
                    <w:b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41213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14:paraId="7E6C3FC4" w14:textId="77777777" w:rsidR="00947B95" w:rsidRPr="0041213A" w:rsidRDefault="00947B95" w:rsidP="0033761E">
                <w:pPr>
                  <w:pStyle w:val="Heading1"/>
                  <w:spacing w:before="0" w:afterLines="40" w:after="96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41213A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14:paraId="19D730F3" w14:textId="77777777" w:rsidR="00947B95" w:rsidRPr="0041213A" w:rsidRDefault="00947B95" w:rsidP="0033761E">
                <w:pPr>
                  <w:pStyle w:val="Heading1"/>
                  <w:spacing w:before="0" w:afterLines="40" w:after="96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41213A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="00947B95" w:rsidRPr="00FD3C3E" w14:paraId="6DD46CC0" w14:textId="77777777" w:rsidTr="0023400D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14:paraId="4165D7BF" w14:textId="77777777" w:rsidR="00947B95" w:rsidRPr="00854DDE" w:rsidRDefault="00947B95" w:rsidP="00C35AB3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14:paraId="7B129C51" w14:textId="77777777" w:rsidR="00947B95" w:rsidRPr="00854DDE" w:rsidRDefault="00947B95" w:rsidP="00C35AB3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14:paraId="1403B8C7" w14:textId="77777777" w:rsidR="00947B95" w:rsidRPr="00854DDE" w:rsidRDefault="00947B95" w:rsidP="00C35AB3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500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59"/>
        <w:gridCol w:w="3336"/>
        <w:gridCol w:w="1119"/>
        <w:gridCol w:w="727"/>
        <w:gridCol w:w="1054"/>
        <w:gridCol w:w="608"/>
        <w:gridCol w:w="116"/>
        <w:gridCol w:w="364"/>
        <w:gridCol w:w="508"/>
        <w:gridCol w:w="1472"/>
        <w:gridCol w:w="37"/>
      </w:tblGrid>
      <w:tr w:rsidR="0055738E" w:rsidRPr="0046083A" w14:paraId="3F2C0651" w14:textId="77777777" w:rsidTr="001375F3">
        <w:trPr>
          <w:gridAfter w:val="1"/>
          <w:wAfter w:w="37" w:type="dxa"/>
          <w:trHeight w:val="496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60" w:type="dxa"/>
                <w:shd w:val="clear" w:color="auto" w:fill="0070C0"/>
                <w:vAlign w:val="bottom"/>
              </w:tcPr>
              <w:p w14:paraId="095D0660" w14:textId="77777777" w:rsidR="0055738E" w:rsidRPr="00871B1C" w:rsidRDefault="0055738E" w:rsidP="00346B21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337" w:type="dxa"/>
                <w:shd w:val="clear" w:color="auto" w:fill="0070C0"/>
                <w:vAlign w:val="bottom"/>
              </w:tcPr>
              <w:p w14:paraId="50CA57D5" w14:textId="77777777" w:rsidR="0055738E" w:rsidRPr="00871B1C" w:rsidRDefault="0055738E" w:rsidP="00346B21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119" w:type="dxa"/>
                <w:shd w:val="clear" w:color="auto" w:fill="0070C0"/>
                <w:vAlign w:val="bottom"/>
              </w:tcPr>
              <w:p w14:paraId="7D9860BD" w14:textId="77777777" w:rsidR="0055738E" w:rsidRPr="00871B1C" w:rsidRDefault="0055738E" w:rsidP="00346B21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27" w:type="dxa"/>
                <w:shd w:val="clear" w:color="auto" w:fill="0070C0"/>
                <w:vAlign w:val="bottom"/>
              </w:tcPr>
              <w:p w14:paraId="59C4351C" w14:textId="77777777" w:rsidR="0055738E" w:rsidRPr="00871B1C" w:rsidRDefault="0055738E" w:rsidP="00346B21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54" w:type="dxa"/>
                <w:shd w:val="clear" w:color="auto" w:fill="0070C0"/>
                <w:vAlign w:val="bottom"/>
              </w:tcPr>
              <w:p w14:paraId="57365627" w14:textId="77777777" w:rsidR="0055738E" w:rsidRPr="00871B1C" w:rsidRDefault="0055738E" w:rsidP="00346B21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608" w:type="dxa"/>
            <w:shd w:val="clear" w:color="auto" w:fill="0070C0"/>
            <w:vAlign w:val="bottom"/>
          </w:tcPr>
          <w:p w14:paraId="5A93EDFC" w14:textId="77777777" w:rsidR="0055738E" w:rsidRDefault="0055738E" w:rsidP="00346B21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86" w:type="dxa"/>
                <w:gridSpan w:val="3"/>
                <w:shd w:val="clear" w:color="auto" w:fill="0070C0"/>
                <w:vAlign w:val="bottom"/>
              </w:tcPr>
              <w:p w14:paraId="781DB1E3" w14:textId="77777777" w:rsidR="0055738E" w:rsidRDefault="0055738E" w:rsidP="00346B21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72" w:type="dxa"/>
                <w:shd w:val="clear" w:color="auto" w:fill="0070C0"/>
                <w:vAlign w:val="bottom"/>
              </w:tcPr>
              <w:p w14:paraId="263E4D66" w14:textId="77777777" w:rsidR="0055738E" w:rsidRPr="00871B1C" w:rsidRDefault="0055738E" w:rsidP="00346B21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55738E" w:rsidRPr="00FD3C3E" w14:paraId="7B88E292" w14:textId="77777777" w:rsidTr="001375F3">
                <w:trPr>
                  <w:gridAfter w:val="1"/>
                  <w:wAfter w:w="37" w:type="dxa"/>
                  <w:trHeight w:val="205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60" w:type="dxa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16FB171D" w14:textId="77777777" w:rsidR="0055738E" w:rsidRPr="00947B95" w:rsidRDefault="0055738E" w:rsidP="00F86903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337" w:type="dxa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39B2642A" w14:textId="77777777" w:rsidR="0055738E" w:rsidRPr="00947B95" w:rsidRDefault="0055738E" w:rsidP="00F86903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119" w:type="dxa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0BB974AE" w14:textId="77777777" w:rsidR="0055738E" w:rsidRPr="00947B95" w:rsidRDefault="0055738E" w:rsidP="00F86903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27" w:type="dxa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64BDED62" w14:textId="77777777" w:rsidR="0055738E" w:rsidRPr="00947B95" w:rsidRDefault="0055738E" w:rsidP="00F86903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54" w:type="dxa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6548AEF4" w14:textId="77777777" w:rsidR="0055738E" w:rsidRPr="00947B95" w:rsidRDefault="0055738E" w:rsidP="00F86903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24" w:type="dxa"/>
                        <w:gridSpan w:val="2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306CA520" w14:textId="77777777" w:rsidR="0055738E" w:rsidRDefault="00DE3BB2" w:rsidP="00F86903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70" w:type="dxa"/>
                        <w:gridSpan w:val="2"/>
                        <w:tcBorders>
                          <w:bottom w:val="single" w:sz="4" w:space="0" w:color="0070C0"/>
                        </w:tcBorders>
                        <w:vAlign w:val="center"/>
                      </w:tcPr>
                      <w:p w14:paraId="53079856" w14:textId="77777777" w:rsidR="0055738E" w:rsidRDefault="0055738E" w:rsidP="00F86903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72" w:type="dxa"/>
                        <w:tcBorders>
                          <w:bottom w:val="single" w:sz="4" w:space="0" w:color="F24F4F" w:themeColor="accent1"/>
                        </w:tcBorders>
                        <w:vAlign w:val="center"/>
                      </w:tcPr>
                      <w:p w14:paraId="656C01AB" w14:textId="77777777" w:rsidR="0055738E" w:rsidRPr="00947B95" w:rsidRDefault="0055738E" w:rsidP="00F86903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="0055738E" w:rsidRPr="0046083A" w14:paraId="2CD71595" w14:textId="77777777" w:rsidTr="00FE0A36">
                <w:trPr>
                  <w:gridAfter w:val="1"/>
                  <w:wAfter w:w="35" w:type="dxa"/>
                  <w:trHeight w:val="291"/>
                </w:trPr>
                <w:tc>
                  <w:tcPr>
                    <w:tcW w:w="1160" w:type="dxa"/>
                    <w:tcBorders>
                      <w:top w:val="single" w:sz="4" w:space="0" w:color="0070C0"/>
                      <w:bottom w:val="single" w:sz="4" w:space="0" w:color="0070C0"/>
                    </w:tcBorders>
                  </w:tcPr>
                  <w:p w14:paraId="4D68F8FE" w14:textId="77777777" w:rsidR="0055738E" w:rsidRPr="00947B95" w:rsidRDefault="0055738E" w:rsidP="00346B21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337" w:type="dxa"/>
                    <w:tcBorders>
                      <w:top w:val="single" w:sz="4" w:space="0" w:color="0070C0"/>
                      <w:bottom w:val="single" w:sz="4" w:space="0" w:color="0070C0"/>
                    </w:tcBorders>
                  </w:tcPr>
                  <w:p w14:paraId="4F250F26" w14:textId="77777777" w:rsidR="0055738E" w:rsidRPr="00947B95" w:rsidRDefault="0055738E" w:rsidP="00346B21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19" w:type="dxa"/>
                    <w:tcBorders>
                      <w:top w:val="single" w:sz="4" w:space="0" w:color="0070C0"/>
                      <w:bottom w:val="single" w:sz="4" w:space="0" w:color="0070C0"/>
                    </w:tcBorders>
                  </w:tcPr>
                  <w:p w14:paraId="5BC30DB4" w14:textId="77777777" w:rsidR="0055738E" w:rsidRPr="00947B95" w:rsidRDefault="0055738E" w:rsidP="00346B21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77" w:type="dxa"/>
                        <w:gridSpan w:val="6"/>
                        <w:tcBorders>
                          <w:top w:val="single" w:sz="4" w:space="0" w:color="F24F4F" w:themeColor="accent1"/>
                          <w:bottom w:val="single" w:sz="4" w:space="0" w:color="0070C0"/>
                        </w:tcBorders>
                        <w:vAlign w:val="center"/>
                      </w:tcPr>
                      <w:p w14:paraId="64F1979E" w14:textId="77777777" w:rsidR="0055738E" w:rsidRDefault="0055738E" w:rsidP="00F86903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72" w:type="dxa"/>
                        <w:tcBorders>
                          <w:top w:val="single" w:sz="4" w:space="0" w:color="0070C0"/>
                          <w:bottom w:val="single" w:sz="4" w:space="0" w:color="0070C0"/>
                        </w:tcBorders>
                        <w:vAlign w:val="center"/>
                      </w:tcPr>
                      <w:p w14:paraId="23527173" w14:textId="77777777" w:rsidR="0055738E" w:rsidRPr="00947B95" w:rsidRDefault="0055738E" w:rsidP="00F86903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55738E" w:rsidRPr="00FD3C3E" w14:paraId="4DD58FA2" w14:textId="77777777" w:rsidTr="001375F3">
        <w:trPr>
          <w:trHeight w:val="207"/>
        </w:trPr>
        <w:tc>
          <w:tcPr>
            <w:tcW w:w="4497" w:type="dxa"/>
            <w:gridSpan w:val="2"/>
            <w:tcBorders>
              <w:top w:val="single" w:sz="4" w:space="0" w:color="F24F4F" w:themeColor="accent1"/>
              <w:bottom w:val="single" w:sz="4" w:space="0" w:color="0070C0"/>
            </w:tcBorders>
          </w:tcPr>
          <w:p w14:paraId="5263AF92" w14:textId="77777777" w:rsidR="0055738E" w:rsidRPr="00947B95" w:rsidRDefault="0055738E" w:rsidP="00346B21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0070C0"/>
              <w:bottom w:val="single" w:sz="4" w:space="0" w:color="0070C0"/>
            </w:tcBorders>
          </w:tcPr>
          <w:p w14:paraId="555367F4" w14:textId="77777777" w:rsidR="0055738E" w:rsidRPr="00947B95" w:rsidRDefault="0055738E" w:rsidP="00346B21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69" w:type="dxa"/>
                <w:gridSpan w:val="5"/>
                <w:tcBorders>
                  <w:top w:val="single" w:sz="4" w:space="0" w:color="0070C0"/>
                  <w:bottom w:val="single" w:sz="4" w:space="0" w:color="0070C0"/>
                </w:tcBorders>
                <w:vAlign w:val="center"/>
              </w:tcPr>
              <w:p w14:paraId="7BC7D567" w14:textId="77777777" w:rsidR="0055738E" w:rsidRDefault="0055738E" w:rsidP="00346B21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2015" w:type="dxa"/>
                <w:gridSpan w:val="3"/>
                <w:tcBorders>
                  <w:top w:val="single" w:sz="4" w:space="0" w:color="9B9482" w:themeColor="text2" w:themeTint="99"/>
                  <w:bottom w:val="single" w:sz="4" w:space="0" w:color="0070C0"/>
                </w:tcBorders>
                <w:vAlign w:val="center"/>
              </w:tcPr>
              <w:p w14:paraId="3C52C17C" w14:textId="77777777" w:rsidR="0055738E" w:rsidRPr="00947B95" w:rsidRDefault="0055738E" w:rsidP="00346B21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14F40EAC" w14:textId="77777777" w:rsidR="006D4464" w:rsidRDefault="006D4464" w:rsidP="005B41A2">
      <w:pPr>
        <w:pStyle w:val="GroupSeparation"/>
        <w:spacing w:after="0" w:line="240" w:lineRule="auto"/>
      </w:pPr>
    </w:p>
    <w:p w14:paraId="59585634" w14:textId="77777777" w:rsidR="00B25A22" w:rsidRDefault="00B25A22" w:rsidP="005B41A2">
      <w:pPr>
        <w:pStyle w:val="GroupSeparation"/>
        <w:spacing w:after="0" w:line="240" w:lineRule="auto"/>
      </w:pPr>
    </w:p>
    <w:p w14:paraId="2CEFDD43" w14:textId="77777777" w:rsidR="00B25A22" w:rsidRDefault="00B25A22" w:rsidP="005B41A2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 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14:paraId="09081B0D" w14:textId="77777777" w:rsidR="00D54DEE" w:rsidRDefault="001A63CC" w:rsidP="00F86903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14:paraId="17026EAF" w14:textId="77777777" w:rsidR="003C4ED3" w:rsidRPr="002848A5" w:rsidRDefault="003C4ED3" w:rsidP="000A2D83">
      <w:pPr>
        <w:pStyle w:val="SubGroupSeparation"/>
        <w:spacing w:afterLines="40" w:after="96" w:line="240" w:lineRule="auto"/>
      </w:pPr>
    </w:p>
    <w:sdt>
      <w:sdtPr>
        <w:rPr>
          <w:rFonts w:asciiTheme="majorHAnsi" w:eastAsia="Calibri" w:hAnsiTheme="majorHAns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asciiTheme="majorHAnsi" w:eastAsia="Calibri" w:hAnsiTheme="majorHAnsi" w:cs="Times New Roman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14:paraId="535CE273" w14:textId="77777777" w:rsidR="00A97B8A" w:rsidRDefault="00A97B8A" w:rsidP="00F86903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eastAsiaTheme="minorHAnsi" w:hAnsiTheme="minorHAnsi" w:cstheme="minorBidi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14:paraId="2D683C6E" w14:textId="77777777" w:rsidR="00A97B8A" w:rsidRDefault="00A97B8A" w:rsidP="00F86903">
                  <w:pPr>
                    <w:pStyle w:val="Style1"/>
                    <w:rPr>
                      <w:rFonts w:asciiTheme="minorHAnsi" w:eastAsiaTheme="minorEastAsia" w:hAnsiTheme="minorHAnsi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41213A">
                    <w:rPr>
                      <w:rFonts w:asciiTheme="minorHAnsi" w:eastAsiaTheme="minorHAnsi" w:hAnsiTheme="minorHAnsi" w:cstheme="minorBidi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14:paraId="12E31BF5" w14:textId="77777777" w:rsidR="002848A5" w:rsidRPr="005A2FAF" w:rsidRDefault="002848A5" w:rsidP="00B33B68">
      <w:pPr>
        <w:pStyle w:val="Style1"/>
        <w:rPr>
          <w:color w:val="auto"/>
          <w:sz w:val="20"/>
          <w:szCs w:val="20"/>
        </w:rPr>
      </w:pPr>
    </w:p>
    <w:p w14:paraId="2DB4513C" w14:textId="77777777" w:rsidR="008166C0" w:rsidRDefault="008166C0" w:rsidP="008166C0">
      <w:pPr>
        <w:pStyle w:val="SubGroupSeparation"/>
      </w:pPr>
    </w:p>
    <w:p w14:paraId="799D2C5B" w14:textId="77777777" w:rsidR="008166C0" w:rsidRDefault="008166C0" w:rsidP="00FF5235">
      <w:pPr>
        <w:spacing w:before="60" w:after="60"/>
        <w:ind w:right="144"/>
      </w:pPr>
    </w:p>
    <w:sectPr w:rsidR="008166C0" w:rsidSect="008A78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208F" w14:textId="77777777" w:rsidR="0015462D" w:rsidRDefault="0015462D" w:rsidP="00E40C63">
      <w:pPr>
        <w:spacing w:after="0"/>
      </w:pPr>
      <w:r>
        <w:separator/>
      </w:r>
    </w:p>
  </w:endnote>
  <w:endnote w:type="continuationSeparator" w:id="0">
    <w:p w14:paraId="68869A89" w14:textId="77777777" w:rsidR="0015462D" w:rsidRDefault="0015462D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4415" w14:textId="77777777" w:rsidR="00F86903" w:rsidRDefault="00F86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="001D1CE2" w:rsidRPr="00982950" w14:paraId="177484C9" w14:textId="77777777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14:paraId="7236A1E3" w14:textId="77777777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14:paraId="36BFAC02" w14:textId="77777777" w:rsidR="00C43401" w:rsidRDefault="00C43401" w:rsidP="0090637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14:paraId="34ED8783" w14:textId="77777777" w:rsidR="001D1CE2" w:rsidRDefault="001D1CE2" w:rsidP="0090637C">
          <w:pPr>
            <w:pStyle w:val="NoSpacing"/>
            <w:rPr>
              <w:sz w:val="18"/>
              <w:szCs w:val="18"/>
            </w:rPr>
          </w:pPr>
        </w:p>
      </w:tc>
    </w:tr>
  </w:tbl>
  <w:p w14:paraId="6C16BE7A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14:paraId="2600AD72" w14:textId="77777777" w:rsidTr="004763E0">
      <w:tc>
        <w:tcPr>
          <w:tcW w:w="1738" w:type="pct"/>
        </w:tcPr>
        <w:p w14:paraId="0094E75E" w14:textId="1E24367E" w:rsidR="0023400D" w:rsidRPr="003260F6" w:rsidRDefault="0023400D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</w:pPr>
        </w:p>
      </w:tc>
      <w:tc>
        <w:tcPr>
          <w:tcW w:w="1042" w:type="pct"/>
        </w:tcPr>
        <w:p w14:paraId="6B7CAE41" w14:textId="4238F538" w:rsidR="0023400D" w:rsidRPr="003260F6" w:rsidRDefault="0023400D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  <w:lang w:val="da-DK"/>
            </w:rPr>
          </w:pPr>
        </w:p>
      </w:tc>
      <w:tc>
        <w:tcPr>
          <w:tcW w:w="970" w:type="pct"/>
          <w:tcMar>
            <w:right w:w="0" w:type="dxa"/>
          </w:tcMar>
        </w:tcPr>
        <w:p w14:paraId="2935DACB" w14:textId="1DF45A4D" w:rsidR="0023400D" w:rsidRPr="003260F6" w:rsidRDefault="0023400D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</w:pPr>
        </w:p>
      </w:tc>
      <w:tc>
        <w:tcPr>
          <w:tcW w:w="1250" w:type="pct"/>
        </w:tcPr>
        <w:p w14:paraId="12176169" w14:textId="03C0FE9C" w:rsidR="0023400D" w:rsidRPr="003260F6" w:rsidRDefault="0023400D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</w:pPr>
        </w:p>
      </w:tc>
    </w:tr>
    <w:tr w:rsidR="00F86903" w14:paraId="617A61BC" w14:textId="77777777" w:rsidTr="004763E0">
      <w:tc>
        <w:tcPr>
          <w:tcW w:w="1738" w:type="pct"/>
        </w:tcPr>
        <w:p w14:paraId="089756EC" w14:textId="77777777" w:rsidR="00F86903" w:rsidRDefault="00F86903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</w:pPr>
        </w:p>
      </w:tc>
      <w:tc>
        <w:tcPr>
          <w:tcW w:w="1042" w:type="pct"/>
        </w:tcPr>
        <w:p w14:paraId="30EE4133" w14:textId="77777777" w:rsidR="00F86903" w:rsidRDefault="00F86903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  <w:lang w:val="da-DK"/>
            </w:rPr>
          </w:pPr>
        </w:p>
      </w:tc>
      <w:tc>
        <w:tcPr>
          <w:tcW w:w="970" w:type="pct"/>
          <w:tcMar>
            <w:right w:w="0" w:type="dxa"/>
          </w:tcMar>
        </w:tcPr>
        <w:p w14:paraId="3F481479" w14:textId="77777777" w:rsidR="00F86903" w:rsidRDefault="00F86903" w:rsidP="00C43401">
          <w:pPr>
            <w:pStyle w:val="Heading2"/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</w:pPr>
        </w:p>
      </w:tc>
      <w:tc>
        <w:tcPr>
          <w:tcW w:w="1250" w:type="pct"/>
        </w:tcPr>
        <w:p w14:paraId="4B4642B8" w14:textId="77777777" w:rsidR="00F86903" w:rsidRDefault="00F86903" w:rsidP="00C43401">
          <w:pPr>
            <w:pStyle w:val="Heading2"/>
            <w:rPr>
              <w:rFonts w:asciiTheme="minorHAnsi" w:hAnsiTheme="minorHAnsi" w:cstheme="minorHAnsi"/>
              <w:caps w:val="0"/>
              <w:color w:val="F24F4F" w:themeColor="accent1"/>
              <w:sz w:val="20"/>
              <w:szCs w:val="20"/>
            </w:rPr>
          </w:pPr>
        </w:p>
      </w:tc>
    </w:tr>
    <w:tr w:rsidR="0023400D" w:rsidRPr="00F83594" w14:paraId="5DA9E08C" w14:textId="77777777" w:rsidTr="004763E0">
      <w:tc>
        <w:tcPr>
          <w:tcW w:w="1738" w:type="pct"/>
        </w:tcPr>
        <w:p w14:paraId="030AC004" w14:textId="35D91623" w:rsidR="0023400D" w:rsidRPr="005A2FAF" w:rsidRDefault="0023400D" w:rsidP="00C43401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042" w:type="pct"/>
        </w:tcPr>
        <w:p w14:paraId="4E750583" w14:textId="0767D813" w:rsidR="0023400D" w:rsidRPr="005A2FAF" w:rsidRDefault="0023400D" w:rsidP="00C43401">
          <w:pPr>
            <w:rPr>
              <w:rFonts w:cstheme="minorHAnsi"/>
              <w:sz w:val="20"/>
              <w:szCs w:val="20"/>
              <w:lang w:val="da-DK"/>
            </w:rPr>
          </w:pPr>
        </w:p>
      </w:tc>
      <w:tc>
        <w:tcPr>
          <w:tcW w:w="970" w:type="pct"/>
          <w:tcMar>
            <w:right w:w="0" w:type="dxa"/>
          </w:tcMar>
        </w:tcPr>
        <w:p w14:paraId="7A6144EF" w14:textId="5A18E075" w:rsidR="0023400D" w:rsidRPr="005A2FAF" w:rsidRDefault="0023400D" w:rsidP="00C43401">
          <w:pPr>
            <w:rPr>
              <w:rFonts w:cstheme="minorHAnsi"/>
              <w:sz w:val="20"/>
              <w:szCs w:val="20"/>
            </w:rPr>
          </w:pPr>
        </w:p>
      </w:tc>
      <w:tc>
        <w:tcPr>
          <w:tcW w:w="1250" w:type="pct"/>
        </w:tcPr>
        <w:p w14:paraId="009E8D93" w14:textId="6E4B4EBF" w:rsidR="0023400D" w:rsidRPr="005A2FAF" w:rsidRDefault="0023400D" w:rsidP="00C43401">
          <w:pPr>
            <w:rPr>
              <w:rFonts w:cstheme="minorHAnsi"/>
              <w:sz w:val="20"/>
              <w:szCs w:val="20"/>
            </w:rPr>
          </w:pPr>
        </w:p>
      </w:tc>
    </w:tr>
  </w:tbl>
  <w:p w14:paraId="591831C7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A8F23" w14:textId="77777777" w:rsidR="0015462D" w:rsidRDefault="0015462D" w:rsidP="00E40C63">
      <w:pPr>
        <w:spacing w:after="0"/>
      </w:pPr>
      <w:r>
        <w:separator/>
      </w:r>
    </w:p>
  </w:footnote>
  <w:footnote w:type="continuationSeparator" w:id="0">
    <w:p w14:paraId="18165CB7" w14:textId="77777777" w:rsidR="0015462D" w:rsidRDefault="0015462D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4932" w14:textId="77777777" w:rsidR="00F86903" w:rsidRDefault="00F869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14:paraId="3FF0B2FF" w14:textId="77777777" w:rsidTr="00772EA7">
      <w:tc>
        <w:tcPr>
          <w:tcW w:w="2929" w:type="pct"/>
        </w:tcPr>
        <w:p w14:paraId="5BFA9E2A" w14:textId="77777777" w:rsidR="00C43401" w:rsidRPr="0041213A" w:rsidRDefault="00000000" w:rsidP="00C43401">
          <w:pPr>
            <w:rPr>
              <w:rStyle w:val="Strong"/>
              <w:color w:val="0070C0"/>
            </w:rPr>
          </w:pPr>
          <w:sdt>
            <w:sdtPr>
              <w:rPr>
                <w:rStyle w:val="Strong"/>
                <w:color w:val="0070C0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="00C43401" w:rsidRPr="0041213A">
                <w:rPr>
                  <w:rStyle w:val="Strong"/>
                  <w:color w:val="0070C0"/>
                </w:rPr>
                <w:t>DocumentTitle_Lbl</w:t>
              </w:r>
              <w:proofErr w:type="spellEnd"/>
            </w:sdtContent>
          </w:sdt>
          <w:r w:rsidR="00C43401" w:rsidRPr="0041213A">
            <w:rPr>
              <w:rStyle w:val="Strong"/>
              <w:color w:val="0070C0"/>
            </w:rPr>
            <w:t xml:space="preserve"> </w:t>
          </w:r>
          <w:sdt>
            <w:sdtPr>
              <w:rPr>
                <w:rStyle w:val="Strong"/>
                <w:color w:val="0070C0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="001D2965" w:rsidRPr="0041213A">
                <w:rPr>
                  <w:rStyle w:val="Strong"/>
                  <w:color w:val="0070C0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14:paraId="38928E05" w14:textId="77777777" w:rsidR="00C43401" w:rsidRDefault="00C43401" w:rsidP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14:paraId="695F2AB5" w14:textId="77777777" w:rsidR="00C43401" w:rsidRDefault="00000000" w:rsidP="00C43401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="00C43401" w:rsidRPr="00204F31">
                <w:t>Page_Lbl</w:t>
              </w:r>
              <w:proofErr w:type="spellEnd"/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</w:tc>
      <w:tc>
        <w:tcPr>
          <w:tcW w:w="2071" w:type="pct"/>
        </w:tcPr>
        <w:p w14:paraId="02F65A3E" w14:textId="77777777" w:rsidR="00C43401" w:rsidRDefault="00C43401" w:rsidP="00C43401">
          <w:pPr>
            <w:pStyle w:val="Header"/>
            <w:jc w:val="right"/>
            <w:rPr>
              <w:b/>
            </w:rPr>
          </w:pPr>
        </w:p>
      </w:tc>
    </w:tr>
  </w:tbl>
  <w:p w14:paraId="100FBC81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6DAC" w14:textId="77777777" w:rsidR="00F86903" w:rsidRDefault="00F869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862CA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375F3"/>
    <w:rsid w:val="00151C73"/>
    <w:rsid w:val="0015462D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306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0468"/>
    <w:rsid w:val="002C7384"/>
    <w:rsid w:val="002E2A56"/>
    <w:rsid w:val="002E7F9A"/>
    <w:rsid w:val="002F42BD"/>
    <w:rsid w:val="002F56CE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53CD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E69F2"/>
    <w:rsid w:val="003F77E2"/>
    <w:rsid w:val="00403AE6"/>
    <w:rsid w:val="0040698F"/>
    <w:rsid w:val="0041213A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723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A78EE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109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1F64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55C72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0F88"/>
    <w:rsid w:val="00D51D28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1B3F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86903"/>
    <w:rsid w:val="00F910D0"/>
    <w:rsid w:val="00FA2DB7"/>
    <w:rsid w:val="00FA4D66"/>
    <w:rsid w:val="00FA76F1"/>
    <w:rsid w:val="00FB06A1"/>
    <w:rsid w:val="00FB3DCE"/>
    <w:rsid w:val="00FB5CF4"/>
    <w:rsid w:val="00FB753C"/>
    <w:rsid w:val="00FC2D88"/>
    <w:rsid w:val="00FD09D6"/>
    <w:rsid w:val="00FD2E35"/>
    <w:rsid w:val="00FD6A00"/>
    <w:rsid w:val="00FE0A36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B5BCB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453CD"/>
    <w:rsid w:val="00350A6F"/>
    <w:rsid w:val="003633E3"/>
    <w:rsid w:val="0038586A"/>
    <w:rsid w:val="00391CDB"/>
    <w:rsid w:val="003C2CC7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614AC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70DFB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E1B3F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D09D6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103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27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 Rances</dc:creator>
  <cp:keywords/>
  <dc:description/>
  <cp:lastModifiedBy>Mita Rances</cp:lastModifiedBy>
  <cp:revision>9</cp:revision>
  <dcterms:created xsi:type="dcterms:W3CDTF">2025-01-18T00:43:00Z</dcterms:created>
  <dcterms:modified xsi:type="dcterms:W3CDTF">2025-01-18T01:10:00Z</dcterms:modified>
</cp:coreProperties>
</file>