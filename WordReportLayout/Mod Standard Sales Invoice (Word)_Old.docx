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4778"/>
      </w:tblGrid>
      <w:tr w:rsidR="00C43401" w:rsidRPr="00204F31" w14:paraId="1F456A85" w14:textId="77777777" w:rsidTr="00141261">
        <w:trPr>
          <w:cantSplit/>
          <w:trHeight w:val="314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6F9D57D6-1D1F-43CC-ABA7-760DC47CD495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733" w:type="pct"/>
              </w:tcPr>
              <w:p w14:paraId="3935F9E9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6F9D57D6-1D1F-43CC-ABA7-760DC47CD495}"/>
            <w:text/>
          </w:sdtPr>
          <w:sdtContent>
            <w:tc>
              <w:tcPr>
                <w:tcW w:w="2267" w:type="pct"/>
              </w:tcPr>
              <w:p w14:paraId="66C14372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C43401" w:rsidRPr="00204F31" w14:paraId="41450502" w14:textId="77777777" w:rsidTr="00141261">
        <w:trPr>
          <w:cantSplit/>
          <w:trHeight w:val="314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6F9D57D6-1D1F-43CC-ABA7-760DC47CD495}"/>
            <w:text/>
          </w:sdtPr>
          <w:sdtContent>
            <w:tc>
              <w:tcPr>
                <w:tcW w:w="2733" w:type="pct"/>
              </w:tcPr>
              <w:p w14:paraId="45143EB1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6F9D57D6-1D1F-43CC-ABA7-760DC47CD495}"/>
            <w:text/>
          </w:sdtPr>
          <w:sdtContent>
            <w:tc>
              <w:tcPr>
                <w:tcW w:w="2267" w:type="pct"/>
              </w:tcPr>
              <w:p w14:paraId="34B5E5FE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C43401" w:rsidRPr="00204F31" w14:paraId="01ABFF5B" w14:textId="77777777" w:rsidTr="00141261">
        <w:trPr>
          <w:cantSplit/>
          <w:trHeight w:val="314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6F9D57D6-1D1F-43CC-ABA7-760DC47CD495}"/>
            <w:text/>
          </w:sdtPr>
          <w:sdtContent>
            <w:tc>
              <w:tcPr>
                <w:tcW w:w="2733" w:type="pct"/>
              </w:tcPr>
              <w:p w14:paraId="0FDDFF5D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6F9D57D6-1D1F-43CC-ABA7-760DC47CD495}"/>
            <w:text/>
          </w:sdtPr>
          <w:sdtContent>
            <w:tc>
              <w:tcPr>
                <w:tcW w:w="2267" w:type="pct"/>
              </w:tcPr>
              <w:p w14:paraId="529A39E6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C43401" w:rsidRPr="00204F31" w14:paraId="0EC1E785" w14:textId="77777777" w:rsidTr="00141261">
        <w:trPr>
          <w:cantSplit/>
          <w:trHeight w:val="314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6F9D57D6-1D1F-43CC-ABA7-760DC47CD495}"/>
            <w:text/>
          </w:sdtPr>
          <w:sdtContent>
            <w:tc>
              <w:tcPr>
                <w:tcW w:w="2733" w:type="pct"/>
              </w:tcPr>
              <w:p w14:paraId="3E6FEE85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6F9D57D6-1D1F-43CC-ABA7-760DC47CD495}"/>
            <w:text/>
          </w:sdtPr>
          <w:sdtContent>
            <w:tc>
              <w:tcPr>
                <w:tcW w:w="2267" w:type="pct"/>
              </w:tcPr>
              <w:p w14:paraId="671E4174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C43401" w:rsidRPr="00204F31" w14:paraId="2C3057D7" w14:textId="77777777" w:rsidTr="00141261">
        <w:trPr>
          <w:cantSplit/>
          <w:trHeight w:val="314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6F9D57D6-1D1F-43CC-ABA7-760DC47CD495}"/>
            <w:text/>
          </w:sdtPr>
          <w:sdtContent>
            <w:tc>
              <w:tcPr>
                <w:tcW w:w="2733" w:type="pct"/>
              </w:tcPr>
              <w:p w14:paraId="3FDB8DC4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6F9D57D6-1D1F-43CC-ABA7-760DC47CD495}"/>
            <w:text/>
          </w:sdtPr>
          <w:sdtContent>
            <w:tc>
              <w:tcPr>
                <w:tcW w:w="2267" w:type="pct"/>
              </w:tcPr>
              <w:p w14:paraId="64DA77BC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C43401" w:rsidRPr="00204F31" w14:paraId="212DC6B9" w14:textId="77777777" w:rsidTr="00141261">
        <w:trPr>
          <w:cantSplit/>
          <w:trHeight w:val="296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6F9D57D6-1D1F-43CC-ABA7-760DC47CD495}"/>
            <w:text/>
          </w:sdtPr>
          <w:sdtContent>
            <w:tc>
              <w:tcPr>
                <w:tcW w:w="2733" w:type="pct"/>
              </w:tcPr>
              <w:p w14:paraId="55A6A633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6F9D57D6-1D1F-43CC-ABA7-760DC47CD495}"/>
            <w:text/>
          </w:sdtPr>
          <w:sdtContent>
            <w:tc>
              <w:tcPr>
                <w:tcW w:w="2267" w:type="pct"/>
              </w:tcPr>
              <w:p w14:paraId="7542DD39" w14:textId="77777777" w:rsidR="00C43401" w:rsidRPr="00204F31" w:rsidRDefault="00C43401" w:rsidP="008A5ABD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</w:tbl>
    <w:p w14:paraId="6A2702F1" w14:textId="77777777" w:rsidR="00D54DEE" w:rsidRPr="00DB3913" w:rsidRDefault="00D54DEE" w:rsidP="00D54DEE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27"/>
        <w:gridCol w:w="2627"/>
        <w:gridCol w:w="2301"/>
        <w:gridCol w:w="2953"/>
      </w:tblGrid>
      <w:tr w:rsidR="00D54DEE" w14:paraId="2B4767BD" w14:textId="77777777" w:rsidTr="00C240CE">
        <w:trPr>
          <w:trHeight w:val="409"/>
        </w:trPr>
        <w:tc>
          <w:tcPr>
            <w:tcW w:w="2627" w:type="dxa"/>
          </w:tcPr>
          <w:p w14:paraId="75A8D846" w14:textId="590C8DB7" w:rsidR="00D54DEE" w:rsidRDefault="00A27C22" w:rsidP="00D54DEE">
            <w:pPr>
              <w:pStyle w:val="Heading1"/>
            </w:pPr>
            <w:r>
              <w:t>Customer Order No.</w:t>
            </w:r>
          </w:p>
        </w:tc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6F9D57D6-1D1F-43CC-ABA7-760DC47CD495}"/>
            <w:text/>
          </w:sdtPr>
          <w:sdtContent>
            <w:tc>
              <w:tcPr>
                <w:tcW w:w="2627" w:type="dxa"/>
              </w:tcPr>
              <w:p w14:paraId="697DF7E1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6F9D57D6-1D1F-43CC-ABA7-760DC47CD495}"/>
            <w:text/>
          </w:sdtPr>
          <w:sdtContent>
            <w:tc>
              <w:tcPr>
                <w:tcW w:w="2301" w:type="dxa"/>
              </w:tcPr>
              <w:p w14:paraId="209B55B9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6F9D57D6-1D1F-43CC-ABA7-760DC47CD495}"/>
            <w:text/>
          </w:sdtPr>
          <w:sdtContent>
            <w:tc>
              <w:tcPr>
                <w:tcW w:w="2953" w:type="dxa"/>
                <w:tcMar>
                  <w:right w:w="0" w:type="dxa"/>
                </w:tcMar>
              </w:tcPr>
              <w:p w14:paraId="02344BAA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="00D54DEE" w:rsidRPr="00FD3C3E" w14:paraId="2B4BB86A" w14:textId="77777777" w:rsidTr="00C240CE">
        <w:trPr>
          <w:trHeight w:val="742"/>
        </w:trPr>
        <w:sdt>
          <w:sdtPr>
            <w:id w:val="-579604202"/>
            <w:placeholder>
              <w:docPart w:val="DefaultPlaceholder_-1854013440"/>
            </w:placeholder>
            <w:dataBinding w:prefixMappings="xmlns:ns0='urn:microsoft-dynamics-nav/reports/Standard_Sales_Invoice/1306/' " w:xpath="/ns0:NavWordReportXmlPart[1]/ns0:Header[1]/ns0:ExternalDocumentNo[1]" w:storeItemID="{6F9D57D6-1D1F-43CC-ABA7-760DC47CD495}"/>
            <w:text/>
          </w:sdtPr>
          <w:sdtContent>
            <w:tc>
              <w:tcPr>
                <w:tcW w:w="2627" w:type="dxa"/>
              </w:tcPr>
              <w:p w14:paraId="6D63933A" w14:textId="6E95C955" w:rsidR="00D54DEE" w:rsidRPr="00FD3C3E" w:rsidRDefault="00A27C22" w:rsidP="00D54DEE">
                <w:proofErr w:type="spellStart"/>
                <w:r>
                  <w:t>ExternalDocumentNo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6F9D57D6-1D1F-43CC-ABA7-760DC47CD495}"/>
            <w:text/>
          </w:sdtPr>
          <w:sdtContent>
            <w:tc>
              <w:tcPr>
                <w:tcW w:w="2627" w:type="dxa"/>
              </w:tcPr>
              <w:p w14:paraId="2014198C" w14:textId="77777777" w:rsidR="00D54DEE" w:rsidRPr="00FD3C3E" w:rsidRDefault="00D54DEE" w:rsidP="00D54DEE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6F9D57D6-1D1F-43CC-ABA7-760DC47CD495}"/>
            <w:text/>
          </w:sdtPr>
          <w:sdtContent>
            <w:tc>
              <w:tcPr>
                <w:tcW w:w="2301" w:type="dxa"/>
              </w:tcPr>
              <w:p w14:paraId="3E24E4E7" w14:textId="77777777" w:rsidR="00D54DEE" w:rsidRPr="00FD3C3E" w:rsidRDefault="00D54DEE" w:rsidP="00D54DEE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6F9D57D6-1D1F-43CC-ABA7-760DC47CD495}"/>
            <w:text/>
          </w:sdtPr>
          <w:sdtContent>
            <w:tc>
              <w:tcPr>
                <w:tcW w:w="2953" w:type="dxa"/>
                <w:tcMar>
                  <w:right w:w="0" w:type="dxa"/>
                </w:tcMar>
              </w:tcPr>
              <w:p w14:paraId="286E51FA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="00D54DEE" w:rsidRPr="00C516A1" w14:paraId="17AA5B03" w14:textId="77777777" w:rsidTr="00C240CE">
        <w:trPr>
          <w:trHeight w:val="394"/>
        </w:trPr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6F9D57D6-1D1F-43CC-ABA7-760DC47CD495}"/>
            <w:text/>
          </w:sdtPr>
          <w:sdtContent>
            <w:tc>
              <w:tcPr>
                <w:tcW w:w="2627" w:type="dxa"/>
              </w:tcPr>
              <w:p w14:paraId="12EE971F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6F9D57D6-1D1F-43CC-ABA7-760DC47CD495}"/>
            <w:text/>
          </w:sdtPr>
          <w:sdtContent>
            <w:tc>
              <w:tcPr>
                <w:tcW w:w="2627" w:type="dxa"/>
              </w:tcPr>
              <w:p w14:paraId="66284738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6F9D57D6-1D1F-43CC-ABA7-760DC47CD495}"/>
            <w:text/>
          </w:sdtPr>
          <w:sdtContent>
            <w:tc>
              <w:tcPr>
                <w:tcW w:w="2301" w:type="dxa"/>
              </w:tcPr>
              <w:p w14:paraId="324109B5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6F9D57D6-1D1F-43CC-ABA7-760DC47CD495}"/>
            <w:text/>
          </w:sdtPr>
          <w:sdtContent>
            <w:tc>
              <w:tcPr>
                <w:tcW w:w="2953" w:type="dxa"/>
                <w:tcMar>
                  <w:right w:w="0" w:type="dxa"/>
                </w:tcMar>
              </w:tcPr>
              <w:p w14:paraId="041E40D8" w14:textId="77777777" w:rsidR="00D54DEE" w:rsidRPr="00C516A1" w:rsidRDefault="00D54DEE" w:rsidP="00D54DEE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="00D54DEE" w:rsidRPr="00FD3C3E" w14:paraId="1395FD82" w14:textId="77777777" w:rsidTr="00A27C22">
        <w:trPr>
          <w:trHeight w:val="758"/>
        </w:trPr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6F9D57D6-1D1F-43CC-ABA7-760DC47CD495}"/>
            <w:text/>
          </w:sdtPr>
          <w:sdtContent>
            <w:tc>
              <w:tcPr>
                <w:tcW w:w="2627" w:type="dxa"/>
              </w:tcPr>
              <w:p w14:paraId="7D7252EF" w14:textId="77777777" w:rsidR="00D54DEE" w:rsidRPr="00FD3C3E" w:rsidRDefault="00D54DEE" w:rsidP="00D54DEE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6F9D57D6-1D1F-43CC-ABA7-760DC47CD495}"/>
            <w:text/>
          </w:sdtPr>
          <w:sdtContent>
            <w:tc>
              <w:tcPr>
                <w:tcW w:w="2627" w:type="dxa"/>
              </w:tcPr>
              <w:p w14:paraId="25E49AA7" w14:textId="77777777" w:rsidR="00D54DEE" w:rsidRPr="00FD3C3E" w:rsidRDefault="00D54DEE" w:rsidP="00D54DEE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6F9D57D6-1D1F-43CC-ABA7-760DC47CD495}"/>
            <w:text/>
          </w:sdtPr>
          <w:sdtContent>
            <w:tc>
              <w:tcPr>
                <w:tcW w:w="2301" w:type="dxa"/>
              </w:tcPr>
              <w:p w14:paraId="4E0DCE03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6F9D57D6-1D1F-43CC-ABA7-760DC47CD495}"/>
            <w:text/>
          </w:sdtPr>
          <w:sdtContent>
            <w:tc>
              <w:tcPr>
                <w:tcW w:w="2953" w:type="dxa"/>
                <w:tcMar>
                  <w:right w:w="0" w:type="dxa"/>
                </w:tcMar>
              </w:tcPr>
              <w:p w14:paraId="02A51EA9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="008F5685" w:rsidRPr="00FD3C3E" w14:paraId="516D0AB7" w14:textId="77777777" w:rsidTr="00A27C22">
        <w:trPr>
          <w:trHeight w:val="272"/>
        </w:trPr>
        <w:sdt>
          <w:sdtPr>
            <w:rPr>
              <w:b/>
              <w:sz w:val="18"/>
              <w:szCs w:val="18"/>
            </w:rPr>
            <w:id w:val="193339751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6F9D57D6-1D1F-43CC-ABA7-760DC47CD495}" w16sdtdh:storeItemChecksum="82VtVg=="/>
          </w:sdtPr>
          <w:sdtContent>
            <w:tc>
              <w:tcPr>
                <w:tcW w:w="2627" w:type="dxa"/>
              </w:tcPr>
              <w:p w14:paraId="7C2B1BF9" w14:textId="34BD8FAA" w:rsidR="008F5685" w:rsidRPr="008F5685" w:rsidRDefault="00336A63" w:rsidP="00D54DEE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24681510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6F9D57D6-1D1F-43CC-ABA7-760DC47CD495}" w16sdtdh:storeItemChecksum="82VtVg=="/>
          </w:sdtPr>
          <w:sdtContent>
            <w:tc>
              <w:tcPr>
                <w:tcW w:w="2627" w:type="dxa"/>
              </w:tcPr>
              <w:p w14:paraId="1CDD15B2" w14:textId="300F7CD9" w:rsidR="008F5685" w:rsidRPr="008F5685" w:rsidRDefault="00336A63" w:rsidP="00D54DEE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18944957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6F9D57D6-1D1F-43CC-ABA7-760DC47CD495}"/>
            <w:text/>
          </w:sdtPr>
          <w:sdtContent>
            <w:tc>
              <w:tcPr>
                <w:tcW w:w="2301" w:type="dxa"/>
              </w:tcPr>
              <w:p w14:paraId="6896196A" w14:textId="77777777" w:rsidR="008F5685" w:rsidRPr="00307B54" w:rsidRDefault="00307B54" w:rsidP="00D54DEE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proofErr w:type="spellStart"/>
                <w:r w:rsidRPr="00307B54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953" w:type="dxa"/>
            <w:tcMar>
              <w:right w:w="0" w:type="dxa"/>
            </w:tcMar>
          </w:tcPr>
          <w:p w14:paraId="6159E9D9" w14:textId="77777777" w:rsidR="008F5685" w:rsidRDefault="008F5685" w:rsidP="00D54DEE">
            <w:pPr>
              <w:contextualSpacing/>
              <w:rPr>
                <w:lang w:val="da-DK"/>
              </w:rPr>
            </w:pPr>
          </w:p>
        </w:tc>
      </w:tr>
      <w:tr w:rsidR="008F5685" w:rsidRPr="00FD3C3E" w14:paraId="0E6F3C73" w14:textId="77777777" w:rsidTr="00A27C22">
        <w:trPr>
          <w:trHeight w:val="257"/>
        </w:trPr>
        <w:sdt>
          <w:sdtPr>
            <w:id w:val="49360913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6F9D57D6-1D1F-43CC-ABA7-760DC47CD495}" w16sdtdh:storeItemChecksum="82VtVg=="/>
          </w:sdtPr>
          <w:sdtContent>
            <w:tc>
              <w:tcPr>
                <w:tcW w:w="2627" w:type="dxa"/>
              </w:tcPr>
              <w:p w14:paraId="5F40E2FF" w14:textId="5B147675" w:rsidR="008F5685" w:rsidRPr="008F5685" w:rsidRDefault="00336A63" w:rsidP="00D54DEE">
                <w:pPr>
                  <w:contextualSpacing/>
                </w:pPr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-104220087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6F9D57D6-1D1F-43CC-ABA7-760DC47CD495}" w16sdtdh:storeItemChecksum="82VtVg=="/>
          </w:sdtPr>
          <w:sdtContent>
            <w:tc>
              <w:tcPr>
                <w:tcW w:w="2627" w:type="dxa"/>
              </w:tcPr>
              <w:p w14:paraId="57514CA4" w14:textId="110778B5" w:rsidR="008F5685" w:rsidRPr="00307B54" w:rsidRDefault="00336A63" w:rsidP="00D54DEE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16732175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6F9D57D6-1D1F-43CC-ABA7-760DC47CD495}"/>
            <w:text/>
          </w:sdtPr>
          <w:sdtContent>
            <w:tc>
              <w:tcPr>
                <w:tcW w:w="2301" w:type="dxa"/>
              </w:tcPr>
              <w:p w14:paraId="64F62105" w14:textId="77777777" w:rsidR="008F5685" w:rsidRPr="00307B54" w:rsidRDefault="00307B54" w:rsidP="00D54DEE">
                <w:pPr>
                  <w:contextualSpacing/>
                  <w:rPr>
                    <w:lang w:val="da-DK"/>
                  </w:rPr>
                </w:pPr>
                <w:proofErr w:type="spellStart"/>
                <w:r w:rsidRPr="00307B54">
                  <w:t>JobNo</w:t>
                </w:r>
                <w:proofErr w:type="spellEnd"/>
              </w:p>
            </w:tc>
          </w:sdtContent>
        </w:sdt>
        <w:tc>
          <w:tcPr>
            <w:tcW w:w="2953" w:type="dxa"/>
            <w:tcMar>
              <w:right w:w="0" w:type="dxa"/>
            </w:tcMar>
          </w:tcPr>
          <w:p w14:paraId="515D96CE" w14:textId="5AF4E1C4" w:rsidR="008F5685" w:rsidRDefault="008F5685" w:rsidP="00D54DEE">
            <w:pPr>
              <w:contextualSpacing/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48119433"/>
        <w15:dataBinding w:prefixMappings="xmlns:ns0='urn:microsoft-dynamics-nav/reports/Standard_Sales_Invoice/1306/' " w:xpath="/ns0:NavWordReportXmlPart[1]/ns0:Header[1]/ns0:WorkDescriptionLines" w:storeItemID="{6F9D57D6-1D1F-43CC-ABA7-760DC47CD495}"/>
        <w15:repeatingSection/>
      </w:sdtPr>
      <w:sdtContent>
        <w:sdt>
          <w:sdtPr>
            <w:id w:val="-1277567035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561943998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6F9D57D6-1D1F-43CC-ABA7-760DC47CD495}"/>
                <w:text/>
              </w:sdtPr>
              <w:sdtContent>
                <w:p w14:paraId="5C6EB28F" w14:textId="77777777" w:rsidR="00D54DEE" w:rsidRDefault="00A4704F" w:rsidP="002D161D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28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87"/>
        <w:gridCol w:w="1028"/>
        <w:gridCol w:w="2485"/>
        <w:gridCol w:w="1118"/>
        <w:gridCol w:w="838"/>
        <w:gridCol w:w="652"/>
        <w:gridCol w:w="1211"/>
        <w:gridCol w:w="652"/>
        <w:gridCol w:w="746"/>
        <w:gridCol w:w="1211"/>
      </w:tblGrid>
      <w:tr w:rsidR="00307B54" w:rsidRPr="00DB3913" w14:paraId="2C7F8DAF" w14:textId="77777777" w:rsidTr="002D6633">
        <w:trPr>
          <w:trHeight w:val="544"/>
        </w:trPr>
        <w:sdt>
          <w:sdtPr>
            <w:alias w:val="#Nav: /Header/Line/JobTaskNo_Lbl"/>
            <w:tag w:val="#Nav: Standard_Sales_Invoice/1306"/>
            <w:id w:val="-163955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6F9D57D6-1D1F-43CC-ABA7-760DC47CD495}"/>
            <w:text/>
          </w:sdtPr>
          <w:sdtContent>
            <w:tc>
              <w:tcPr>
                <w:tcW w:w="587" w:type="dxa"/>
                <w:tcBorders>
                  <w:bottom w:val="single" w:sz="4" w:space="0" w:color="auto"/>
                </w:tcBorders>
                <w:vAlign w:val="bottom"/>
              </w:tcPr>
              <w:p w14:paraId="1DC50D4A" w14:textId="77777777" w:rsidR="00307B54" w:rsidRDefault="00307B54" w:rsidP="00542A5F">
                <w:pPr>
                  <w:pStyle w:val="Heading1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ItemNo_Line_Lbl[1]" w:storeItemID="{6F9D57D6-1D1F-43CC-ABA7-760DC47CD495}"/>
            <w:text/>
          </w:sdtPr>
          <w:sdtContent>
            <w:tc>
              <w:tcPr>
                <w:tcW w:w="1028" w:type="dxa"/>
                <w:tcBorders>
                  <w:bottom w:val="single" w:sz="4" w:space="0" w:color="auto"/>
                </w:tcBorders>
                <w:vAlign w:val="bottom"/>
              </w:tcPr>
              <w:p w14:paraId="2B9B9498" w14:textId="77777777" w:rsidR="00307B54" w:rsidRPr="00DB3913" w:rsidRDefault="00307B54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Description_Line_Lbl[1]" w:storeItemID="{6F9D57D6-1D1F-43CC-ABA7-760DC47CD495}"/>
            <w:text/>
          </w:sdtPr>
          <w:sdtContent>
            <w:tc>
              <w:tcPr>
                <w:tcW w:w="2485" w:type="dxa"/>
                <w:tcBorders>
                  <w:bottom w:val="single" w:sz="4" w:space="0" w:color="auto"/>
                </w:tcBorders>
                <w:vAlign w:val="bottom"/>
              </w:tcPr>
              <w:p w14:paraId="0AA0545A" w14:textId="77777777" w:rsidR="00307B54" w:rsidRPr="00DB3913" w:rsidRDefault="00307B54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ShipmentDate_Line_Lbl[1]" w:storeItemID="{6F9D57D6-1D1F-43CC-ABA7-760DC47CD495}"/>
            <w:text/>
          </w:sdtPr>
          <w:sdtContent>
            <w:tc>
              <w:tcPr>
                <w:tcW w:w="1118" w:type="dxa"/>
                <w:tcBorders>
                  <w:bottom w:val="single" w:sz="4" w:space="0" w:color="auto"/>
                </w:tcBorders>
                <w:vAlign w:val="bottom"/>
              </w:tcPr>
              <w:p w14:paraId="43D0BEF6" w14:textId="77777777" w:rsidR="00307B54" w:rsidRPr="00DB3913" w:rsidRDefault="00307B54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Quantity_Line_Lbl[1]" w:storeItemID="{6F9D57D6-1D1F-43CC-ABA7-760DC47CD495}"/>
            <w:text/>
          </w:sdtPr>
          <w:sdtContent>
            <w:tc>
              <w:tcPr>
                <w:tcW w:w="838" w:type="dxa"/>
                <w:tcBorders>
                  <w:bottom w:val="single" w:sz="4" w:space="0" w:color="auto"/>
                </w:tcBorders>
                <w:vAlign w:val="bottom"/>
              </w:tcPr>
              <w:p w14:paraId="3A3ABB09" w14:textId="77777777" w:rsidR="00307B54" w:rsidRPr="00DB3913" w:rsidRDefault="00307B54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52" w:type="dxa"/>
            <w:tcBorders>
              <w:bottom w:val="single" w:sz="4" w:space="0" w:color="auto"/>
            </w:tcBorders>
            <w:vAlign w:val="bottom"/>
          </w:tcPr>
          <w:p w14:paraId="7A260FAC" w14:textId="77777777" w:rsidR="00307B54" w:rsidRPr="00DB3913" w:rsidRDefault="00307B54" w:rsidP="00D54DEE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UnitPric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sz="4" w:space="0" w:color="auto"/>
                </w:tcBorders>
                <w:vAlign w:val="bottom"/>
              </w:tcPr>
              <w:p w14:paraId="21343DA9" w14:textId="77777777" w:rsidR="00307B54" w:rsidRPr="00DB3913" w:rsidRDefault="00307B54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52" w:type="dxa"/>
            <w:tcBorders>
              <w:bottom w:val="single" w:sz="4" w:space="0" w:color="auto"/>
            </w:tcBorders>
            <w:vAlign w:val="bottom"/>
          </w:tcPr>
          <w:p w14:paraId="6C2E3FC1" w14:textId="77777777" w:rsidR="00307B54" w:rsidRPr="00DB3913" w:rsidRDefault="00307B54" w:rsidP="00D54DEE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VATPct_Line_Lbl[1]" w:storeItemID="{6F9D57D6-1D1F-43CC-ABA7-760DC47CD495}"/>
            <w:text/>
          </w:sdtPr>
          <w:sdtContent>
            <w:tc>
              <w:tcPr>
                <w:tcW w:w="745" w:type="dxa"/>
                <w:tcBorders>
                  <w:bottom w:val="single" w:sz="4" w:space="0" w:color="auto"/>
                </w:tcBorders>
                <w:vAlign w:val="bottom"/>
              </w:tcPr>
              <w:p w14:paraId="4550B444" w14:textId="77777777" w:rsidR="00307B54" w:rsidRPr="00DB3913" w:rsidRDefault="00307B54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LineAmount_Lin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442076EF" w14:textId="77777777" w:rsidR="00307B54" w:rsidRPr="00DB3913" w:rsidRDefault="00307B54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="00307B54" w:rsidRPr="00FD3C3E" w14:paraId="7CB77A0C" w14:textId="77777777" w:rsidTr="002D6633">
        <w:trPr>
          <w:trHeight w:val="181"/>
        </w:trPr>
        <w:tc>
          <w:tcPr>
            <w:tcW w:w="587" w:type="dxa"/>
            <w:tcBorders>
              <w:top w:val="single" w:sz="4" w:space="0" w:color="auto"/>
            </w:tcBorders>
          </w:tcPr>
          <w:p w14:paraId="346B4AC4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sz="4" w:space="0" w:color="auto"/>
            </w:tcBorders>
          </w:tcPr>
          <w:p w14:paraId="13201307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85" w:type="dxa"/>
            <w:tcBorders>
              <w:top w:val="single" w:sz="4" w:space="0" w:color="auto"/>
            </w:tcBorders>
          </w:tcPr>
          <w:p w14:paraId="5086B481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</w:tcPr>
          <w:p w14:paraId="5AC7A535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4" w:space="0" w:color="auto"/>
            </w:tcBorders>
          </w:tcPr>
          <w:p w14:paraId="3819D51F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5211CB32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sz="4" w:space="0" w:color="auto"/>
            </w:tcBorders>
          </w:tcPr>
          <w:p w14:paraId="0FAD1B34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7EF94BCA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3CDD8389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190C020D" w14:textId="77777777" w:rsidR="00307B54" w:rsidRPr="00FD3C3E" w:rsidRDefault="00307B54" w:rsidP="00772EA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307B54" w:rsidRPr="00307B54" w14:paraId="2C06F6A8" w14:textId="77777777" w:rsidTr="002D6633">
                <w:trPr>
                  <w:trHeight w:val="226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99732793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6F9D57D6-1D1F-43CC-ABA7-760DC47CD495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87" w:type="dxa"/>
                      </w:tcPr>
                      <w:p w14:paraId="25D20995" w14:textId="77777777" w:rsidR="00307B54" w:rsidRPr="00307B54" w:rsidRDefault="00307B54" w:rsidP="002D161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307B54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E60F9AE70691409FA000ADB5997D6AA8"/>
                    </w:placeholder>
                    <w:dataBinding w:prefixMappings="xmlns:ns0='urn:microsoft-dynamics-nav/reports/Standard_Sales_Invoice/1306/'" w:xpath="/ns0:NavWordReportXmlPart[1]/ns0:Header[1]/ns0:Line[1]/ns0:ItemNo_Line[1]" w:storeItemID="{6F9D57D6-1D1F-43CC-ABA7-760DC47CD495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28" w:type="dxa"/>
                      </w:tcPr>
                      <w:p w14:paraId="05C67046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E8AE1C8E787440A195B24B77286AC677"/>
                    </w:placeholder>
                    <w:dataBinding w:prefixMappings="xmlns:ns0='urn:microsoft-dynamics-nav/reports/Standard_Sales_Invoice/1306/'" w:xpath="/ns0:NavWordReportXmlPart[1]/ns0:Header[1]/ns0:Line[1]/ns0:Description_Line[1]" w:storeItemID="{6F9D57D6-1D1F-43CC-ABA7-760DC47CD495}"/>
                    <w:text/>
                  </w:sdtPr>
                  <w:sdtContent>
                    <w:tc>
                      <w:tcPr>
                        <w:tcW w:w="2485" w:type="dxa"/>
                      </w:tcPr>
                      <w:p w14:paraId="28CDEA6C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Line[1]/ns0:ShipmentDate_Line[1]" w:storeItemID="{6F9D57D6-1D1F-43CC-ABA7-760DC47CD495}"/>
                    <w:text/>
                  </w:sdtPr>
                  <w:sdtContent>
                    <w:tc>
                      <w:tcPr>
                        <w:tcW w:w="1118" w:type="dxa"/>
                      </w:tcPr>
                      <w:p w14:paraId="7EA70586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A2D59AB677C4133914E058FDC136924"/>
                    </w:placeholder>
                    <w:dataBinding w:prefixMappings="xmlns:ns0='urn:microsoft-dynamics-nav/reports/Standard_Sales_Invoice/1306/'" w:xpath="/ns0:NavWordReportXmlPart[1]/ns0:Header[1]/ns0:Line[1]/ns0:Quantity_Line[1]" w:storeItemID="{6F9D57D6-1D1F-43CC-ABA7-760DC47CD495}"/>
                    <w:text/>
                  </w:sdtPr>
                  <w:sdtContent>
                    <w:tc>
                      <w:tcPr>
                        <w:tcW w:w="838" w:type="dxa"/>
                      </w:tcPr>
                      <w:p w14:paraId="688BF324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63D6B9620A74BEEA5F09B1E4C11237B"/>
                    </w:placeholder>
                    <w:dataBinding w:prefixMappings="xmlns:ns0='urn:microsoft-dynamics-nav/reports/Standard_Sales_Invoice/1306/'" w:xpath="/ns0:NavWordReportXmlPart[1]/ns0:Header[1]/ns0:Line[1]/ns0:UnitOfMeasur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14:paraId="5BFBA9E2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DE96D01412214D83AF3314B60F221DDE"/>
                    </w:placeholder>
                    <w:dataBinding w:prefixMappings="xmlns:ns0='urn:microsoft-dynamics-nav/reports/Standard_Sales_Invoice/1306/'" w:xpath="/ns0:NavWordReportXmlPart[1]/ns0:Header[1]/ns0:Line[1]/ns0:UnitPric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</w:tcPr>
                      <w:p w14:paraId="60B11BF7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74599D6822784E0A9B9912E35BF1D38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14:paraId="058ABCE8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37466E524804ADAA8A49203DC2669C0"/>
                    </w:placeholder>
                    <w:dataBinding w:prefixMappings="xmlns:ns0='urn:microsoft-dynamics-nav/reports/Standard_Sales_Invoice/1306/'" w:xpath="/ns0:NavWordReportXmlPart[1]/ns0:Header[1]/ns0:Line[1]/ns0:VATPct_Line[1]" w:storeItemID="{6F9D57D6-1D1F-43CC-ABA7-760DC47CD495}"/>
                    <w:text/>
                  </w:sdtPr>
                  <w:sdtContent>
                    <w:tc>
                      <w:tcPr>
                        <w:tcW w:w="745" w:type="dxa"/>
                      </w:tcPr>
                      <w:p w14:paraId="367DD285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6E4969D7A67C436493ACC10773DCC0A2"/>
                    </w:placeholder>
                    <w:dataBinding w:prefixMappings="xmlns:ns0='urn:microsoft-dynamics-nav/reports/Standard_Sales_Invoice/1306/'" w:xpath="/ns0:NavWordReportXmlPart[1]/ns0:Header[1]/ns0:Line[1]/ns0:LineAmount_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14:paraId="140201AD" w14:textId="77777777" w:rsidR="00307B54" w:rsidRPr="00307B54" w:rsidRDefault="00307B54" w:rsidP="002D161D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307B54" w:rsidRPr="00FD3C3E" w14:paraId="3AB0B7E4" w14:textId="77777777" w:rsidTr="002D6633">
        <w:trPr>
          <w:trHeight w:val="226"/>
        </w:trPr>
        <w:tc>
          <w:tcPr>
            <w:tcW w:w="587" w:type="dxa"/>
          </w:tcPr>
          <w:p w14:paraId="22315656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028" w:type="dxa"/>
          </w:tcPr>
          <w:p w14:paraId="59C9E9C6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2485" w:type="dxa"/>
          </w:tcPr>
          <w:p w14:paraId="321A242D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118" w:type="dxa"/>
          </w:tcPr>
          <w:p w14:paraId="2FEAA49F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838" w:type="dxa"/>
          </w:tcPr>
          <w:p w14:paraId="57BA2C2C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652" w:type="dxa"/>
          </w:tcPr>
          <w:p w14:paraId="1C3D679B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211" w:type="dxa"/>
          </w:tcPr>
          <w:p w14:paraId="7ABC740E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652" w:type="dxa"/>
          </w:tcPr>
          <w:p w14:paraId="2ABD399E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745" w:type="dxa"/>
          </w:tcPr>
          <w:p w14:paraId="3858380B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14:paraId="2B6AC913" w14:textId="77777777" w:rsidR="00307B54" w:rsidRPr="00FD3C3E" w:rsidRDefault="00307B54" w:rsidP="00D54DEE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307B54" w:rsidRPr="00FD3C3E" w14:paraId="13834CC6" w14:textId="77777777" w:rsidTr="002D6633">
                <w:trPr>
                  <w:trHeight w:val="226"/>
                </w:trPr>
                <w:tc>
                  <w:tcPr>
                    <w:tcW w:w="587" w:type="dxa"/>
                  </w:tcPr>
                  <w:p w14:paraId="288B8570" w14:textId="77777777" w:rsidR="00307B54" w:rsidRDefault="00307B54" w:rsidP="00D54DEE">
                    <w:pPr>
                      <w:pStyle w:val="NoSpacing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028" w:type="dxa"/>
                  </w:tcPr>
                  <w:p w14:paraId="0B8AEAD7" w14:textId="77777777" w:rsidR="00307B54" w:rsidRPr="00FD3C3E" w:rsidRDefault="00307B54" w:rsidP="00D54DEE">
                    <w:pPr>
                      <w:pStyle w:val="NoSpacing"/>
                    </w:pPr>
                  </w:p>
                </w:tc>
                <w:tc>
                  <w:tcPr>
                    <w:tcW w:w="2485" w:type="dxa"/>
                  </w:tcPr>
                  <w:p w14:paraId="6B5FE2B7" w14:textId="77777777" w:rsidR="00307B54" w:rsidRPr="00FD3C3E" w:rsidRDefault="00307B54" w:rsidP="00D54DEE">
                    <w:pPr>
                      <w:pStyle w:val="NoSpacing"/>
                    </w:pPr>
                  </w:p>
                </w:tc>
                <w:tc>
                  <w:tcPr>
                    <w:tcW w:w="1118" w:type="dxa"/>
                  </w:tcPr>
                  <w:p w14:paraId="5889718D" w14:textId="77777777" w:rsidR="00307B54" w:rsidRPr="00FD3C3E" w:rsidRDefault="00307B54" w:rsidP="00D54DEE">
                    <w:pPr>
                      <w:pStyle w:val="NoSpacing"/>
                    </w:pPr>
                  </w:p>
                </w:tc>
                <w:tc>
                  <w:tcPr>
                    <w:tcW w:w="838" w:type="dxa"/>
                  </w:tcPr>
                  <w:p w14:paraId="2BD61DCB" w14:textId="77777777" w:rsidR="00307B54" w:rsidRPr="00FD3C3E" w:rsidRDefault="00307B54" w:rsidP="00D54DEE">
                    <w:pPr>
                      <w:pStyle w:val="NoSpacing"/>
                    </w:pPr>
                  </w:p>
                </w:tc>
                <w:tc>
                  <w:tcPr>
                    <w:tcW w:w="652" w:type="dxa"/>
                  </w:tcPr>
                  <w:p w14:paraId="5041B9FB" w14:textId="77777777" w:rsidR="00307B54" w:rsidRPr="00FD3C3E" w:rsidRDefault="00307B54" w:rsidP="00D54DEE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6F9D57D6-1D1F-43CC-ABA7-760DC47CD495}"/>
                    <w:text/>
                  </w:sdtPr>
                  <w:sdtContent>
                    <w:tc>
                      <w:tcPr>
                        <w:tcW w:w="2609" w:type="dxa"/>
                        <w:gridSpan w:val="3"/>
                      </w:tcPr>
                      <w:p w14:paraId="0488A5BC" w14:textId="77777777" w:rsidR="00307B54" w:rsidRPr="00FD3C3E" w:rsidRDefault="00307B54" w:rsidP="002D161D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14:paraId="094ABEB8" w14:textId="77777777" w:rsidR="00307B54" w:rsidRPr="00FD3C3E" w:rsidRDefault="00307B54" w:rsidP="002D161D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307B54" w:rsidRPr="00FD3C3E" w14:paraId="48B81391" w14:textId="77777777" w:rsidTr="002D6633">
        <w:trPr>
          <w:trHeight w:val="112"/>
        </w:trPr>
        <w:tc>
          <w:tcPr>
            <w:tcW w:w="587" w:type="dxa"/>
          </w:tcPr>
          <w:p w14:paraId="2F24F6B0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028" w:type="dxa"/>
          </w:tcPr>
          <w:p w14:paraId="38187E9A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2485" w:type="dxa"/>
          </w:tcPr>
          <w:p w14:paraId="1EBDAA6C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118" w:type="dxa"/>
          </w:tcPr>
          <w:p w14:paraId="6D3FA7DB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838" w:type="dxa"/>
          </w:tcPr>
          <w:p w14:paraId="3E17665C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652" w:type="dxa"/>
          </w:tcPr>
          <w:p w14:paraId="22BE9D2F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2609" w:type="dxa"/>
            <w:gridSpan w:val="3"/>
          </w:tcPr>
          <w:p w14:paraId="05A0CBAD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14:paraId="04B256C9" w14:textId="77777777" w:rsidR="00307B54" w:rsidRPr="00FD3C3E" w:rsidRDefault="00307B54" w:rsidP="00D54DEE">
            <w:pPr>
              <w:pStyle w:val="NoSpacing"/>
            </w:pPr>
          </w:p>
        </w:tc>
      </w:tr>
      <w:tr w:rsidR="00307B54" w:rsidRPr="00FD3C3E" w14:paraId="13B28A2F" w14:textId="77777777" w:rsidTr="002D6633">
        <w:trPr>
          <w:trHeight w:val="226"/>
        </w:trPr>
        <w:tc>
          <w:tcPr>
            <w:tcW w:w="587" w:type="dxa"/>
          </w:tcPr>
          <w:p w14:paraId="58D38481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028" w:type="dxa"/>
          </w:tcPr>
          <w:p w14:paraId="458F391B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2485" w:type="dxa"/>
          </w:tcPr>
          <w:p w14:paraId="228E9E65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1118" w:type="dxa"/>
          </w:tcPr>
          <w:p w14:paraId="545F5D82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838" w:type="dxa"/>
          </w:tcPr>
          <w:p w14:paraId="699335BE" w14:textId="77777777" w:rsidR="00307B54" w:rsidRPr="00FD3C3E" w:rsidRDefault="00307B54" w:rsidP="00D54DEE">
            <w:pPr>
              <w:pStyle w:val="NoSpacing"/>
            </w:pPr>
          </w:p>
        </w:tc>
        <w:tc>
          <w:tcPr>
            <w:tcW w:w="652" w:type="dxa"/>
          </w:tcPr>
          <w:p w14:paraId="4F819AFB" w14:textId="77777777" w:rsidR="00307B54" w:rsidRPr="00FD3C3E" w:rsidRDefault="00307B54" w:rsidP="00D54DEE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7417588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6F9D57D6-1D1F-43CC-ABA7-760DC47CD495}"/>
            <w:text/>
          </w:sdtPr>
          <w:sdtContent>
            <w:tc>
              <w:tcPr>
                <w:tcW w:w="2609" w:type="dxa"/>
                <w:gridSpan w:val="3"/>
                <w:tcBorders>
                  <w:bottom w:val="single" w:sz="4" w:space="0" w:color="auto"/>
                </w:tcBorders>
              </w:tcPr>
              <w:p w14:paraId="3A236AAC" w14:textId="77777777" w:rsidR="00307B54" w:rsidRPr="00FD3C3E" w:rsidRDefault="0096641E" w:rsidP="00D54DEE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10750865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7BC01A01" w14:textId="77777777" w:rsidR="00307B54" w:rsidRPr="00FD3C3E" w:rsidRDefault="0096641E" w:rsidP="00D54DEE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335309756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6F9D57D6-1D1F-43CC-ABA7-760DC47CD495}"/>
        <w:text/>
      </w:sdtPr>
      <w:sdtContent>
        <w:p w14:paraId="436BDD41" w14:textId="77777777" w:rsidR="00D54DEE" w:rsidRPr="002D6633" w:rsidRDefault="002D6633" w:rsidP="002D6633">
          <w:pPr>
            <w:keepNext/>
            <w:spacing w:before="60" w:after="60"/>
            <w:jc w:val="right"/>
            <w:rPr>
              <w:b/>
            </w:rPr>
          </w:pPr>
          <w:r w:rsidRPr="002D6633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6F9D57D6-1D1F-43CC-ABA7-760DC47CD495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14:paraId="4068C164" w14:textId="77777777" w:rsidTr="00772EA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6F9D57D6-1D1F-43CC-ABA7-760DC47CD495}"/>
                      <w:text/>
                    </w:sdtPr>
                    <w:sdtContent>
                      <w:p w14:paraId="1C13D896" w14:textId="77777777" w:rsidR="00D54DEE" w:rsidRDefault="00D54DEE" w:rsidP="002D161D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14:paraId="0DCFFD70" w14:textId="77777777" w:rsidR="00123A7D" w:rsidRDefault="00123A7D" w:rsidP="00123A7D">
      <w:pPr>
        <w:pStyle w:val="Style1"/>
      </w:pPr>
    </w:p>
    <w:sdt>
      <w:sdtPr>
        <w:rPr>
          <w:rFonts w:ascii="Calibri" w:eastAsia="Calibri" w:hAnsi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6F9D57D6-1D1F-43CC-ABA7-760DC47CD495}"/>
        <w15:repeatingSection/>
      </w:sdtPr>
      <w:sdtContent>
        <w:sdt>
          <w:sdtPr>
            <w:rPr>
              <w:rFonts w:ascii="Calibri" w:eastAsia="Calibri" w:hAnsi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6F9D57D6-1D1F-43CC-ABA7-760DC47CD495}"/>
                <w:picture/>
              </w:sdtPr>
              <w:sdtContent>
                <w:p w14:paraId="7F3A5892" w14:textId="77777777" w:rsidR="00123A7D" w:rsidRDefault="001700B5" w:rsidP="002D161D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57E7F5E" wp14:editId="20E9232D">
                        <wp:extent cx="873274" cy="873274"/>
                        <wp:effectExtent l="0" t="0" r="317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3274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6F9D57D6-1D1F-43CC-ABA7-760DC47CD495}"/>
                <w:text/>
              </w:sdtPr>
              <w:sdtContent>
                <w:p w14:paraId="7C64E3A7" w14:textId="77777777" w:rsidR="00245B0E" w:rsidRPr="00123A7D" w:rsidRDefault="00123A7D" w:rsidP="002D161D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="00245B0E" w:rsidRPr="00123A7D" w:rsidSect="00B914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C2A7" w14:textId="77777777" w:rsidR="00F60DF9" w:rsidRDefault="00F60DF9" w:rsidP="00E40C63">
      <w:pPr>
        <w:spacing w:after="0"/>
      </w:pPr>
      <w:r>
        <w:separator/>
      </w:r>
    </w:p>
  </w:endnote>
  <w:endnote w:type="continuationSeparator" w:id="0">
    <w:p w14:paraId="4AF4AAD0" w14:textId="77777777" w:rsidR="00F60DF9" w:rsidRDefault="00F60DF9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24AA" w14:textId="77777777" w:rsidR="00F7182E" w:rsidRDefault="00F718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="001D1CE2" w:rsidRPr="00982950" w14:paraId="15F6B035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14:paraId="57F44153" w14:textId="77777777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6F9D57D6-1D1F-43CC-ABA7-760DC47CD495}"/>
                <w:text/>
              </w:sdtPr>
              <w:sdtContent>
                <w:tc>
                  <w:tcPr>
                    <w:tcW w:w="5000" w:type="pct"/>
                  </w:tcPr>
                  <w:p w14:paraId="684FC98E" w14:textId="77777777" w:rsidR="00C43401" w:rsidRDefault="00C43401" w:rsidP="0090637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14:paraId="507AE6D7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33D29C86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C43401" w14:paraId="2155439E" w14:textId="77777777" w:rsidTr="0090637C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6F9D57D6-1D1F-43CC-ABA7-760DC47CD495}"/>
          <w:text/>
        </w:sdtPr>
        <w:sdtContent>
          <w:tc>
            <w:tcPr>
              <w:tcW w:w="5000" w:type="pct"/>
              <w:gridSpan w:val="4"/>
            </w:tcPr>
            <w:p w14:paraId="6D604573" w14:textId="77777777" w:rsidR="00C43401" w:rsidRDefault="00C43401" w:rsidP="00C43401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1ECC70AF" w14:textId="77777777" w:rsidTr="0090637C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6F9D57D6-1D1F-43CC-ABA7-760DC47CD495}"/>
          <w:text/>
        </w:sdtPr>
        <w:sdtContent>
          <w:tc>
            <w:tcPr>
              <w:tcW w:w="1250" w:type="pct"/>
            </w:tcPr>
            <w:p w14:paraId="5F0FBB2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Invoice/1306"/>
          <w:id w:val="64963564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e_Lbl[1]" w:storeItemID="{6F9D57D6-1D1F-43CC-ABA7-760DC47CD495}"/>
          <w:text/>
        </w:sdtPr>
        <w:sdtContent>
          <w:tc>
            <w:tcPr>
              <w:tcW w:w="1250" w:type="pct"/>
            </w:tcPr>
            <w:p w14:paraId="798C585A" w14:textId="77777777" w:rsidR="00C43401" w:rsidRDefault="00962B71" w:rsidP="00C43401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6F9D57D6-1D1F-43CC-ABA7-760DC47CD495}"/>
          <w:text/>
        </w:sdtPr>
        <w:sdtContent>
          <w:tc>
            <w:tcPr>
              <w:tcW w:w="1250" w:type="pct"/>
            </w:tcPr>
            <w:p w14:paraId="18267EF1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17E09BF9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="00C43401" w:rsidRPr="00F83594" w14:paraId="4176E1FF" w14:textId="77777777" w:rsidTr="0090637C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6F9D57D6-1D1F-43CC-ABA7-760DC47CD495}"/>
          <w:text/>
        </w:sdtPr>
        <w:sdtContent>
          <w:tc>
            <w:tcPr>
              <w:tcW w:w="1250" w:type="pct"/>
            </w:tcPr>
            <w:p w14:paraId="240B9928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6F9D57D6-1D1F-43CC-ABA7-760DC47CD495}"/>
          <w:text/>
        </w:sdtPr>
        <w:sdtContent>
          <w:tc>
            <w:tcPr>
              <w:tcW w:w="1250" w:type="pct"/>
            </w:tcPr>
            <w:p w14:paraId="6BFF541E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6F9D57D6-1D1F-43CC-ABA7-760DC47CD495}"/>
          <w:text/>
        </w:sdtPr>
        <w:sdtContent>
          <w:tc>
            <w:tcPr>
              <w:tcW w:w="1250" w:type="pct"/>
            </w:tcPr>
            <w:p w14:paraId="3D4AF2C4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7F502A62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4DC7F375" w14:textId="77777777" w:rsidTr="0090637C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6F9D57D6-1D1F-43CC-ABA7-760DC47CD495}"/>
          <w:text/>
        </w:sdtPr>
        <w:sdtContent>
          <w:tc>
            <w:tcPr>
              <w:tcW w:w="1250" w:type="pct"/>
            </w:tcPr>
            <w:p w14:paraId="08C8B8CD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6F9D57D6-1D1F-43CC-ABA7-760DC47CD495}"/>
          <w:text/>
        </w:sdtPr>
        <w:sdtContent>
          <w:tc>
            <w:tcPr>
              <w:tcW w:w="1250" w:type="pct"/>
            </w:tcPr>
            <w:p w14:paraId="176636B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6F9D57D6-1D1F-43CC-ABA7-760DC47CD495}"/>
          <w:text/>
        </w:sdtPr>
        <w:sdtContent>
          <w:tc>
            <w:tcPr>
              <w:tcW w:w="1250" w:type="pct"/>
            </w:tcPr>
            <w:p w14:paraId="474CC9D7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67E81704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22F0A609" w14:textId="77777777" w:rsidTr="0090637C">
      <w:tc>
        <w:tcPr>
          <w:tcW w:w="1250" w:type="pct"/>
        </w:tcPr>
        <w:p w14:paraId="0AD3A4C7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6F9D57D6-1D1F-43CC-ABA7-760DC47CD495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6F9D57D6-1D1F-43CC-ABA7-760DC47CD495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6F9D57D6-1D1F-43CC-ABA7-760DC47CD495}"/>
          <w:text/>
        </w:sdtPr>
        <w:sdtContent>
          <w:tc>
            <w:tcPr>
              <w:tcW w:w="1250" w:type="pct"/>
            </w:tcPr>
            <w:p w14:paraId="74650E87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6F9D57D6-1D1F-43CC-ABA7-760DC47CD495}"/>
          <w:text/>
        </w:sdtPr>
        <w:sdtContent>
          <w:tc>
            <w:tcPr>
              <w:tcW w:w="1250" w:type="pct"/>
            </w:tcPr>
            <w:p w14:paraId="63EB3FA3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52F52DF3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051E6A2F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CAF4" w14:textId="77777777" w:rsidR="00F60DF9" w:rsidRDefault="00F60DF9" w:rsidP="00E40C63">
      <w:pPr>
        <w:spacing w:after="0"/>
      </w:pPr>
      <w:r>
        <w:separator/>
      </w:r>
    </w:p>
  </w:footnote>
  <w:footnote w:type="continuationSeparator" w:id="0">
    <w:p w14:paraId="3F972789" w14:textId="77777777" w:rsidR="00F60DF9" w:rsidRDefault="00F60DF9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6840" w14:textId="77777777" w:rsidR="00F7182E" w:rsidRDefault="00F718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14:paraId="0A4EA932" w14:textId="77777777" w:rsidTr="00772EA7">
      <w:tc>
        <w:tcPr>
          <w:tcW w:w="2929" w:type="pct"/>
        </w:tcPr>
        <w:p w14:paraId="0312F1A6" w14:textId="77777777" w:rsidR="00C43401" w:rsidRPr="00C43401" w:rsidRDefault="00000000" w:rsidP="00C4340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proofErr w:type="spellStart"/>
              <w:r w:rsidR="00C43401" w:rsidRP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="00C43401" w:rsidRP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proofErr w:type="spellStart"/>
              <w:r w:rsidR="00C43401" w:rsidRP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14:paraId="08CD2BA6" w14:textId="77777777" w:rsidR="00C43401" w:rsidRDefault="00C43401" w:rsidP="00C43401">
              <w:pPr>
                <w:pStyle w:val="NoSpacing"/>
              </w:pPr>
              <w:r w:rsidRPr="00364456">
                <w:t>DocumentDate</w:t>
              </w:r>
            </w:p>
          </w:sdtContent>
        </w:sdt>
        <w:p w14:paraId="42103794" w14:textId="77777777" w:rsidR="00C43401" w:rsidRDefault="00000000" w:rsidP="00C4340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</w:tc>
      <w:tc>
        <w:tcPr>
          <w:tcW w:w="2071" w:type="pct"/>
        </w:tcPr>
        <w:p w14:paraId="0331030D" w14:textId="77777777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06BDA1BC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14:paraId="64FA55D2" w14:textId="77777777" w:rsidTr="00772EA7">
      <w:tc>
        <w:tcPr>
          <w:tcW w:w="2929" w:type="pct"/>
        </w:tcPr>
        <w:p w14:paraId="69196753" w14:textId="77777777" w:rsidR="00C43401" w:rsidRPr="00204F31" w:rsidRDefault="00000000" w:rsidP="00C43401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proofErr w:type="spellStart"/>
              <w:r w:rsidR="00C43401" w:rsidRPr="00204F31">
                <w:t>DocumentTitle_Lbl</w:t>
              </w:r>
              <w:proofErr w:type="spellEnd"/>
            </w:sdtContent>
          </w:sdt>
          <w:r w:rsidR="00C43401" w:rsidRPr="00204F3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proofErr w:type="spellStart"/>
              <w:r w:rsidR="00C43401" w:rsidRPr="00204F3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14:paraId="0E9DD058" w14:textId="77777777" w:rsidR="00C43401" w:rsidRDefault="00C43401" w:rsidP="00C43401">
              <w:pPr>
                <w:pStyle w:val="Subtitle"/>
              </w:pPr>
              <w:r w:rsidRPr="00364456">
                <w:t>DocumentDate</w:t>
              </w:r>
            </w:p>
          </w:sdtContent>
        </w:sdt>
        <w:p w14:paraId="574E76BE" w14:textId="77777777" w:rsidR="00C43401" w:rsidRPr="00204F31" w:rsidRDefault="00000000" w:rsidP="00C43401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1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  <w:p w14:paraId="782E2864" w14:textId="4510252F" w:rsidR="00C43401" w:rsidRDefault="00C43401" w:rsidP="00C43401">
          <w:pPr>
            <w:pStyle w:val="Header"/>
            <w:rPr>
              <w:b/>
            </w:rPr>
          </w:pPr>
        </w:p>
      </w:tc>
      <w:tc>
        <w:tcPr>
          <w:tcW w:w="2071" w:type="pct"/>
        </w:tcPr>
        <w:p w14:paraId="1DD08E93" w14:textId="77777777" w:rsidR="00C43401" w:rsidRDefault="00000000" w:rsidP="00C43401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6F9D57D6-1D1F-43CC-ABA7-760DC47CD495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D7FC32E" wp14:editId="31CA3F38">
                    <wp:extent cx="1889125" cy="1889125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90001" cy="1890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2BB50DF" w14:textId="77777777" w:rsidR="00C43401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2E69"/>
    <w:rsid w:val="000357EB"/>
    <w:rsid w:val="00070EE8"/>
    <w:rsid w:val="00074151"/>
    <w:rsid w:val="000844A3"/>
    <w:rsid w:val="000A51C8"/>
    <w:rsid w:val="000A665A"/>
    <w:rsid w:val="000A7A5B"/>
    <w:rsid w:val="000D5A6D"/>
    <w:rsid w:val="000E071F"/>
    <w:rsid w:val="00103846"/>
    <w:rsid w:val="0011793B"/>
    <w:rsid w:val="00123A7D"/>
    <w:rsid w:val="00126D5A"/>
    <w:rsid w:val="00130677"/>
    <w:rsid w:val="00134A71"/>
    <w:rsid w:val="00141261"/>
    <w:rsid w:val="00151C73"/>
    <w:rsid w:val="001621D9"/>
    <w:rsid w:val="001700B5"/>
    <w:rsid w:val="001B793C"/>
    <w:rsid w:val="001D1CE2"/>
    <w:rsid w:val="001D6807"/>
    <w:rsid w:val="001D69FF"/>
    <w:rsid w:val="001E4E27"/>
    <w:rsid w:val="0020108A"/>
    <w:rsid w:val="00216AF6"/>
    <w:rsid w:val="00234482"/>
    <w:rsid w:val="00235CA0"/>
    <w:rsid w:val="00245B0E"/>
    <w:rsid w:val="00261876"/>
    <w:rsid w:val="0026269B"/>
    <w:rsid w:val="002669DB"/>
    <w:rsid w:val="00273BA9"/>
    <w:rsid w:val="002753D8"/>
    <w:rsid w:val="0029628E"/>
    <w:rsid w:val="002A29DF"/>
    <w:rsid w:val="002A382C"/>
    <w:rsid w:val="002B6B46"/>
    <w:rsid w:val="002D161D"/>
    <w:rsid w:val="002D6633"/>
    <w:rsid w:val="002E2A56"/>
    <w:rsid w:val="002E77BE"/>
    <w:rsid w:val="00307B54"/>
    <w:rsid w:val="00336A63"/>
    <w:rsid w:val="00337723"/>
    <w:rsid w:val="00355E20"/>
    <w:rsid w:val="00374316"/>
    <w:rsid w:val="0038349C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36A43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A5F"/>
    <w:rsid w:val="00543913"/>
    <w:rsid w:val="00552846"/>
    <w:rsid w:val="00563DCD"/>
    <w:rsid w:val="00570CA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02AAD"/>
    <w:rsid w:val="007133BF"/>
    <w:rsid w:val="0071439C"/>
    <w:rsid w:val="00716E24"/>
    <w:rsid w:val="00717D16"/>
    <w:rsid w:val="00741F6B"/>
    <w:rsid w:val="007537BA"/>
    <w:rsid w:val="00760FA8"/>
    <w:rsid w:val="00765190"/>
    <w:rsid w:val="00766078"/>
    <w:rsid w:val="007773B8"/>
    <w:rsid w:val="00777ADC"/>
    <w:rsid w:val="00794670"/>
    <w:rsid w:val="00797305"/>
    <w:rsid w:val="007A0A2F"/>
    <w:rsid w:val="007B235B"/>
    <w:rsid w:val="007C0194"/>
    <w:rsid w:val="007E323C"/>
    <w:rsid w:val="007F3BB4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5ABD"/>
    <w:rsid w:val="008C3901"/>
    <w:rsid w:val="008D7475"/>
    <w:rsid w:val="008E766D"/>
    <w:rsid w:val="008F0A38"/>
    <w:rsid w:val="008F5685"/>
    <w:rsid w:val="0090637C"/>
    <w:rsid w:val="009072D1"/>
    <w:rsid w:val="0092542A"/>
    <w:rsid w:val="00933DB5"/>
    <w:rsid w:val="00940735"/>
    <w:rsid w:val="00943A17"/>
    <w:rsid w:val="009453BC"/>
    <w:rsid w:val="00954C6C"/>
    <w:rsid w:val="00962B71"/>
    <w:rsid w:val="0096641E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E738F"/>
    <w:rsid w:val="009F21B5"/>
    <w:rsid w:val="00A00B95"/>
    <w:rsid w:val="00A01AB9"/>
    <w:rsid w:val="00A048EC"/>
    <w:rsid w:val="00A054AE"/>
    <w:rsid w:val="00A27C22"/>
    <w:rsid w:val="00A30C38"/>
    <w:rsid w:val="00A42BE5"/>
    <w:rsid w:val="00A4704F"/>
    <w:rsid w:val="00A76F36"/>
    <w:rsid w:val="00A9010E"/>
    <w:rsid w:val="00A940EF"/>
    <w:rsid w:val="00A9726D"/>
    <w:rsid w:val="00AF1EDD"/>
    <w:rsid w:val="00AF4452"/>
    <w:rsid w:val="00B01DA6"/>
    <w:rsid w:val="00B02B18"/>
    <w:rsid w:val="00B10D67"/>
    <w:rsid w:val="00B22FDE"/>
    <w:rsid w:val="00B32D4B"/>
    <w:rsid w:val="00B402B9"/>
    <w:rsid w:val="00B437D5"/>
    <w:rsid w:val="00B57659"/>
    <w:rsid w:val="00B60D54"/>
    <w:rsid w:val="00B669AF"/>
    <w:rsid w:val="00B8205C"/>
    <w:rsid w:val="00B86BCD"/>
    <w:rsid w:val="00B86E6F"/>
    <w:rsid w:val="00B914B2"/>
    <w:rsid w:val="00B91CA1"/>
    <w:rsid w:val="00B92F96"/>
    <w:rsid w:val="00B96060"/>
    <w:rsid w:val="00BC232B"/>
    <w:rsid w:val="00BC4E73"/>
    <w:rsid w:val="00BD2533"/>
    <w:rsid w:val="00BD35AE"/>
    <w:rsid w:val="00BE5952"/>
    <w:rsid w:val="00BE6BE6"/>
    <w:rsid w:val="00BF0F10"/>
    <w:rsid w:val="00C0218F"/>
    <w:rsid w:val="00C240CE"/>
    <w:rsid w:val="00C27C1A"/>
    <w:rsid w:val="00C36F18"/>
    <w:rsid w:val="00C37817"/>
    <w:rsid w:val="00C40BE4"/>
    <w:rsid w:val="00C41DE3"/>
    <w:rsid w:val="00C43401"/>
    <w:rsid w:val="00C47206"/>
    <w:rsid w:val="00C5749C"/>
    <w:rsid w:val="00CA6394"/>
    <w:rsid w:val="00CB70AD"/>
    <w:rsid w:val="00CD1B92"/>
    <w:rsid w:val="00D21D63"/>
    <w:rsid w:val="00D235D0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A0F11"/>
    <w:rsid w:val="00DA580A"/>
    <w:rsid w:val="00DB4893"/>
    <w:rsid w:val="00DB4B5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0DF9"/>
    <w:rsid w:val="00F66A1F"/>
    <w:rsid w:val="00F7182E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945FCD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1C613E4584404B4D5E981F6D00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12957-89B0-494B-A031-1DF0BEE304D6}"/>
      </w:docPartPr>
      <w:docPartBody>
        <w:p w:rsidR="004218E8" w:rsidRDefault="0066107F" w:rsidP="0066107F">
          <w:pPr>
            <w:pStyle w:val="A8F1C613E4584404B4D5E981F6D00F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EAD0D401F614255930F1B57822DB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B9B64-0F22-4FB6-87D9-7A80AA9986BD}"/>
      </w:docPartPr>
      <w:docPartBody>
        <w:p w:rsidR="004218E8" w:rsidRDefault="0066107F" w:rsidP="0066107F">
          <w:pPr>
            <w:pStyle w:val="EEAD0D401F614255930F1B57822DB67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0F9AE70691409FA000ADB5997D6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7513-D2CC-4FD1-AE28-AABF614997CD}"/>
      </w:docPartPr>
      <w:docPartBody>
        <w:p w:rsidR="004218E8" w:rsidRDefault="0066107F" w:rsidP="0066107F">
          <w:pPr>
            <w:pStyle w:val="E60F9AE70691409FA000ADB5997D6A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AE1C8E787440A195B24B77286AC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D13C-D2F3-4CD8-8E6D-C12E6ECF562C}"/>
      </w:docPartPr>
      <w:docPartBody>
        <w:p w:rsidR="004218E8" w:rsidRDefault="0066107F" w:rsidP="0066107F">
          <w:pPr>
            <w:pStyle w:val="E8AE1C8E787440A195B24B77286AC6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2D59AB677C4133914E058FDC136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EAE2-9A44-486C-BAB1-61CD51116B00}"/>
      </w:docPartPr>
      <w:docPartBody>
        <w:p w:rsidR="004218E8" w:rsidRDefault="0066107F" w:rsidP="0066107F">
          <w:pPr>
            <w:pStyle w:val="DA2D59AB677C4133914E058FDC1369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3D6B9620A74BEEA5F09B1E4C112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EE4B5-531B-4718-9144-5EB7220A4165}"/>
      </w:docPartPr>
      <w:docPartBody>
        <w:p w:rsidR="004218E8" w:rsidRDefault="0066107F" w:rsidP="0066107F">
          <w:pPr>
            <w:pStyle w:val="B63D6B9620A74BEEA5F09B1E4C112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96D01412214D83AF3314B60F221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CD016-9997-47AF-925F-A223E6882F3A}"/>
      </w:docPartPr>
      <w:docPartBody>
        <w:p w:rsidR="004218E8" w:rsidRDefault="0066107F" w:rsidP="0066107F">
          <w:pPr>
            <w:pStyle w:val="DE96D01412214D83AF3314B60F221D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4599D6822784E0A9B9912E35B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10DE8-7E27-4883-8A26-DC2C01A039F6}"/>
      </w:docPartPr>
      <w:docPartBody>
        <w:p w:rsidR="004218E8" w:rsidRDefault="0066107F" w:rsidP="0066107F">
          <w:pPr>
            <w:pStyle w:val="74599D6822784E0A9B9912E35BF1D3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7466E524804ADAA8A49203DC266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994B-95DC-44B0-8944-5F2B389860D5}"/>
      </w:docPartPr>
      <w:docPartBody>
        <w:p w:rsidR="004218E8" w:rsidRDefault="0066107F" w:rsidP="0066107F">
          <w:pPr>
            <w:pStyle w:val="437466E524804ADAA8A49203DC2669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4969D7A67C436493ACC10773DCC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FEAF7-8802-49BF-838A-BCC3DEC3CCC6}"/>
      </w:docPartPr>
      <w:docPartBody>
        <w:p w:rsidR="004218E8" w:rsidRDefault="0066107F" w:rsidP="0066107F">
          <w:pPr>
            <w:pStyle w:val="6E4969D7A67C436493ACC10773DCC0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337AE-6A2F-4512-B98A-41CBCA7C7E0E}"/>
      </w:docPartPr>
      <w:docPartBody>
        <w:p w:rsidR="00937BCF" w:rsidRDefault="00063CDB">
          <w:r w:rsidRPr="00AE3F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3CDB"/>
    <w:rsid w:val="000B3F97"/>
    <w:rsid w:val="000C5AC1"/>
    <w:rsid w:val="001D6FE3"/>
    <w:rsid w:val="001F6C15"/>
    <w:rsid w:val="002F6AA1"/>
    <w:rsid w:val="003E037C"/>
    <w:rsid w:val="004218E8"/>
    <w:rsid w:val="00441283"/>
    <w:rsid w:val="005073E4"/>
    <w:rsid w:val="005E35BE"/>
    <w:rsid w:val="0066107F"/>
    <w:rsid w:val="00781235"/>
    <w:rsid w:val="007C0194"/>
    <w:rsid w:val="00811CEF"/>
    <w:rsid w:val="008C10D1"/>
    <w:rsid w:val="00905AE5"/>
    <w:rsid w:val="00920D69"/>
    <w:rsid w:val="00937BCF"/>
    <w:rsid w:val="00945FCD"/>
    <w:rsid w:val="00997A5F"/>
    <w:rsid w:val="00B7466B"/>
    <w:rsid w:val="00C03606"/>
    <w:rsid w:val="00C473CC"/>
    <w:rsid w:val="00D03585"/>
    <w:rsid w:val="00D15F3E"/>
    <w:rsid w:val="00E50F08"/>
    <w:rsid w:val="00F619A6"/>
    <w:rsid w:val="00F635C5"/>
    <w:rsid w:val="00F90B5E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9A6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A8F1C613E4584404B4D5E981F6D00F7E">
    <w:name w:val="A8F1C613E4584404B4D5E981F6D00F7E"/>
    <w:rsid w:val="0066107F"/>
  </w:style>
  <w:style w:type="paragraph" w:customStyle="1" w:styleId="EEAD0D401F614255930F1B57822DB675">
    <w:name w:val="EEAD0D401F614255930F1B57822DB675"/>
    <w:rsid w:val="0066107F"/>
  </w:style>
  <w:style w:type="paragraph" w:customStyle="1" w:styleId="E60F9AE70691409FA000ADB5997D6AA8">
    <w:name w:val="E60F9AE70691409FA000ADB5997D6AA8"/>
    <w:rsid w:val="0066107F"/>
  </w:style>
  <w:style w:type="paragraph" w:customStyle="1" w:styleId="E8AE1C8E787440A195B24B77286AC677">
    <w:name w:val="E8AE1C8E787440A195B24B77286AC677"/>
    <w:rsid w:val="0066107F"/>
  </w:style>
  <w:style w:type="paragraph" w:customStyle="1" w:styleId="DA2D59AB677C4133914E058FDC136924">
    <w:name w:val="DA2D59AB677C4133914E058FDC136924"/>
    <w:rsid w:val="0066107F"/>
  </w:style>
  <w:style w:type="paragraph" w:customStyle="1" w:styleId="B63D6B9620A74BEEA5F09B1E4C11237B">
    <w:name w:val="B63D6B9620A74BEEA5F09B1E4C11237B"/>
    <w:rsid w:val="0066107F"/>
  </w:style>
  <w:style w:type="paragraph" w:customStyle="1" w:styleId="DE96D01412214D83AF3314B60F221DDE">
    <w:name w:val="DE96D01412214D83AF3314B60F221DDE"/>
    <w:rsid w:val="0066107F"/>
  </w:style>
  <w:style w:type="paragraph" w:customStyle="1" w:styleId="74599D6822784E0A9B9912E35BF1D38B">
    <w:name w:val="74599D6822784E0A9B9912E35BF1D38B"/>
    <w:rsid w:val="0066107F"/>
  </w:style>
  <w:style w:type="paragraph" w:customStyle="1" w:styleId="437466E524804ADAA8A49203DC2669C0">
    <w:name w:val="437466E524804ADAA8A49203DC2669C0"/>
    <w:rsid w:val="0066107F"/>
  </w:style>
  <w:style w:type="paragraph" w:customStyle="1" w:styleId="6E4969D7A67C436493ACC10773DCC0A2">
    <w:name w:val="6E4969D7A67C436493ACC10773DCC0A2"/>
    <w:rsid w:val="0066107F"/>
  </w:style>
  <w:style w:type="paragraph" w:customStyle="1" w:styleId="CCB407BD05194BE39D525D3B7961244F">
    <w:name w:val="CCB407BD05194BE39D525D3B7961244F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15AFCFE76A4D3FB04674DFDB0A6756">
    <w:name w:val="0715AFCFE76A4D3FB04674DFDB0A6756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32B7D3BA9E41B9A034D76DC9EB31CE">
    <w:name w:val="E432B7D3BA9E41B9A034D76DC9EB31CE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02187B70D7461FA8E329FBEF58F52A">
    <w:name w:val="F002187B70D7461FA8E329FBEF58F52A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838BFCD70E4A7892363204CDD7C926">
    <w:name w:val="F9838BFCD70E4A7892363204CDD7C926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FC0B433AC548A08448D356807E8AF7">
    <w:name w:val="51FC0B433AC548A08448D356807E8AF7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2080607B3D4B6A8C32F74D5C7AA78F">
    <w:name w:val="022080607B3D4B6A8C32F74D5C7AA78F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E3EBA8D892407786316A99ECFFB355">
    <w:name w:val="E3E3EBA8D892407786316A99ECFFB355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202668925D45C089402ACD2F60D342">
    <w:name w:val="BF202668925D45C089402ACD2F60D342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9CE9D53EA94355B49443196C47D5F5">
    <w:name w:val="889CE9D53EA94355B49443196C47D5F5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EEFAACA5384B5EA9196D99DFB5CD22">
    <w:name w:val="90EEFAACA5384B5EA9196D99DFB5CD22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F7A872510D46F6B92D9033D1696256">
    <w:name w:val="45F7A872510D46F6B92D9033D1696256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471DA4F0DC4D18B6323246629FA7E3">
    <w:name w:val="74471DA4F0DC4D18B6323246629FA7E3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4F9F1257C64F07B1039C364FBEFE02">
    <w:name w:val="724F9F1257C64F07B1039C364FBEFE02"/>
    <w:rsid w:val="00F619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AB921BF6545088A157D1BEB775A83">
    <w:name w:val="9F2AB921BF6545088A157D1BEB775A83"/>
    <w:rsid w:val="00F619A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D57D6-1D1F-43CC-ABA7-760DC47CD495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D03D0BE-8D65-473C-8193-BD2ADAB0A5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2025-02-12T17:32:00Z</dcterms:created>
  <dcterms:modified xsi:type="dcterms:W3CDTF">2025-02-12T18:56:00Z</dcterms:modified>
</cp:coreProperties>
</file>