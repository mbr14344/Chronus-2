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89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9"/>
        <w:gridCol w:w="6007"/>
      </w:tblGrid>
      <w:tr w:rsidRPr="00204F31" w:rsidR="00C43401" w:rsidTr="002D6633" w14:paraId="1F456A85" w14:textId="77777777">
        <w:trPr>
          <w:cantSplit/>
          <w:trHeight w:val="301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6F9D57D6-1D1F-43CC-ABA7-760DC47CD495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144" w:type="pct"/>
              </w:tcPr>
              <w:p w:rsidRPr="00204F31" w:rsidR="00C43401" w:rsidP="00D54DEE" w:rsidRDefault="00C43401" w14:paraId="3935F9E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66C14372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2D6633" w14:paraId="41450502" w14:textId="77777777">
        <w:trPr>
          <w:cantSplit/>
          <w:trHeight w:val="301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45143EB1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34B5E5F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2D6633" w14:paraId="01ABFF5B" w14:textId="77777777">
        <w:trPr>
          <w:cantSplit/>
          <w:trHeight w:val="301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0FDDFF5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529A39E6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2D6633" w14:paraId="0EC1E785" w14:textId="77777777">
        <w:trPr>
          <w:cantSplit/>
          <w:trHeight w:val="301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3E6FEE8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671E4174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2D6633" w14:paraId="2C3057D7" w14:textId="77777777">
        <w:trPr>
          <w:cantSplit/>
          <w:trHeight w:val="301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3FDB8DC4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64DA77BC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2D6633" w14:paraId="212DC6B9" w14:textId="77777777">
        <w:trPr>
          <w:cantSplit/>
          <w:trHeight w:val="28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55A6A63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6F9D57D6-1D1F-43CC-ABA7-760DC47CD495}"/>
            <w:text/>
          </w:sdtPr>
          <w:sdtContent>
            <w:tc>
              <w:tcPr>
                <w:tcW w:w="2856" w:type="pct"/>
              </w:tcPr>
              <w:p w:rsidRPr="00204F31" w:rsidR="00C43401" w:rsidP="00D54DEE" w:rsidRDefault="00C43401" w14:paraId="7542DD3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2D6633" w14:paraId="087AAD82" w14:textId="77777777">
        <w:trPr>
          <w:cantSplit/>
          <w:trHeight w:val="28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742D7A2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856" w:type="pct"/>
          </w:tcPr>
          <w:p w:rsidRPr="00204F31" w:rsidR="00C43401" w:rsidP="00D54DEE" w:rsidRDefault="00000000" w14:paraId="0FB406EF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6F9D57D6-1D1F-43CC-ABA7-760DC47CD495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6F9D57D6-1D1F-43CC-ABA7-760DC47CD495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2D6633" w14:paraId="1A41D221" w14:textId="77777777">
        <w:trPr>
          <w:cantSplit/>
          <w:trHeight w:val="28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6F9D57D6-1D1F-43CC-ABA7-760DC47CD495}"/>
            <w:text/>
          </w:sdtPr>
          <w:sdtContent>
            <w:tc>
              <w:tcPr>
                <w:tcW w:w="2144" w:type="pct"/>
              </w:tcPr>
              <w:p w:rsidRPr="00204F31" w:rsidR="00C43401" w:rsidP="00D54DEE" w:rsidRDefault="00C43401" w14:paraId="655F0DEB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856" w:type="pct"/>
          </w:tcPr>
          <w:p w:rsidRPr="00204F31" w:rsidR="00C43401" w:rsidP="00D54DEE" w:rsidRDefault="00C43401" w14:paraId="0AA5EB55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A2702F1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27"/>
        <w:gridCol w:w="2627"/>
        <w:gridCol w:w="2301"/>
        <w:gridCol w:w="2435"/>
        <w:gridCol w:w="540"/>
      </w:tblGrid>
      <w:tr w:rsidR="00D54DEE" w:rsidTr="00E62B71" w14:paraId="2B4767BD" w14:textId="77777777">
        <w:trPr>
          <w:trHeight w:val="409"/>
        </w:trPr>
        <w:tc>
          <w:tcPr>
            <w:tcW w:w="2627" w:type="dxa"/>
          </w:tcPr>
          <w:p w:rsidR="00D54DEE" w:rsidP="00D54DEE" w:rsidRDefault="00A27C22" w14:paraId="75A8D846" w14:textId="590C8DB7">
            <w:pPr>
              <w:pStyle w:val="Heading1"/>
            </w:pPr>
            <w:r>
              <w:t>Customer Order No.</w:t>
            </w:r>
          </w:p>
        </w:tc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6F9D57D6-1D1F-43CC-ABA7-760DC47CD495}"/>
            <w:text/>
          </w:sdtPr>
          <w:sdtContent>
            <w:tc>
              <w:tcPr>
                <w:tcW w:w="2627" w:type="dxa"/>
              </w:tcPr>
              <w:p w:rsidR="00D54DEE" w:rsidP="00D54DEE" w:rsidRDefault="00D54DEE" w14:paraId="697DF7E1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6F9D57D6-1D1F-43CC-ABA7-760DC47CD495}"/>
            <w:text/>
          </w:sdtPr>
          <w:sdtContent>
            <w:tc>
              <w:tcPr>
                <w:tcW w:w="2301" w:type="dxa"/>
              </w:tcPr>
              <w:p w:rsidR="00D54DEE" w:rsidP="00D54DEE" w:rsidRDefault="00D54DEE" w14:paraId="209B55B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6F9D57D6-1D1F-43CC-ABA7-760DC47CD495}"/>
            <w:text/>
          </w:sdtPr>
          <w:sdtContent>
            <w:tc>
              <w:tcPr>
                <w:tcW w:w="2975" w:type="dxa"/>
                <w:gridSpan w:val="2"/>
                <w:tcMar>
                  <w:right w:w="0" w:type="dxa"/>
                </w:tcMar>
              </w:tcPr>
              <w:p w:rsidR="00D54DEE" w:rsidP="00D54DEE" w:rsidRDefault="00D54DEE" w14:paraId="02344BAA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E62B71" w14:paraId="2B4BB86A" w14:textId="77777777">
        <w:trPr>
          <w:trHeight w:val="742"/>
        </w:trPr>
        <w:sdt>
          <w:sdtPr>
            <w:alias w:val="#Nav: /Header/ExternalDocumentNo"/>
            <w:tag w:val="#Nav: Standard_Sales_Invoice/1306"/>
            <w:id w:val="-57960420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ExternalDocumentNo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A27C22" w14:paraId="6D63933A" w14:textId="6E95C955">
                <w:r>
                  <w:t>ExternalDocumentNo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D54DEE" w:rsidP="00D54DEE" w:rsidRDefault="00D54DEE" w14:paraId="2014198C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6F9D57D6-1D1F-43CC-ABA7-760DC47CD495}"/>
            <w:text/>
          </w:sdtPr>
          <w:sdtContent>
            <w:tc>
              <w:tcPr>
                <w:tcW w:w="2301" w:type="dxa"/>
              </w:tcPr>
              <w:p w:rsidRPr="00FD3C3E" w:rsidR="00D54DEE" w:rsidP="00D54DEE" w:rsidRDefault="00D54DEE" w14:paraId="3E24E4E7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6F9D57D6-1D1F-43CC-ABA7-760DC47CD495}"/>
            <w:text/>
          </w:sdtPr>
          <w:sdtContent>
            <w:tc>
              <w:tcPr>
                <w:tcW w:w="2975" w:type="dxa"/>
                <w:gridSpan w:val="2"/>
                <w:tcMar>
                  <w:right w:w="0" w:type="dxa"/>
                </w:tcMar>
              </w:tcPr>
              <w:p w:rsidRPr="00FD3C3E" w:rsidR="00D54DEE" w:rsidP="00D54DEE" w:rsidRDefault="00D54DEE" w14:paraId="286E51FA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E62B71" w14:paraId="17AA5B03" w14:textId="77777777">
        <w:trPr>
          <w:trHeight w:val="394"/>
        </w:trPr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6F9D57D6-1D1F-43CC-ABA7-760DC47CD495}"/>
            <w:text/>
          </w:sdtPr>
          <w:sdtContent>
            <w:tc>
              <w:tcPr>
                <w:tcW w:w="2627" w:type="dxa"/>
              </w:tcPr>
              <w:p w:rsidRPr="00C516A1" w:rsidR="00D54DEE" w:rsidP="00D54DEE" w:rsidRDefault="00D54DEE" w14:paraId="12EE971F" w14:textId="77777777">
                <w:pPr>
                  <w:pStyle w:val="Heading1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6F9D57D6-1D1F-43CC-ABA7-760DC47CD495}"/>
            <w:text/>
          </w:sdtPr>
          <w:sdtContent>
            <w:tc>
              <w:tcPr>
                <w:tcW w:w="2627" w:type="dxa"/>
              </w:tcPr>
              <w:p w:rsidRPr="00C516A1" w:rsidR="00D54DEE" w:rsidP="00D54DEE" w:rsidRDefault="00D54DEE" w14:paraId="66284738" w14:textId="77777777">
                <w:pPr>
                  <w:pStyle w:val="Heading1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6F9D57D6-1D1F-43CC-ABA7-760DC47CD495}"/>
            <w:text/>
          </w:sdtPr>
          <w:sdtContent>
            <w:tc>
              <w:tcPr>
                <w:tcW w:w="2301" w:type="dxa"/>
              </w:tcPr>
              <w:p w:rsidRPr="00C516A1" w:rsidR="00D54DEE" w:rsidP="00D54DEE" w:rsidRDefault="00D54DEE" w14:paraId="324109B5" w14:textId="77777777">
                <w:pPr>
                  <w:pStyle w:val="Heading1"/>
                </w:pPr>
                <w:r w:rsidRPr="00C516A1">
                  <w:t>PaymentMethodDescription_Lbl</w:t>
                </w:r>
              </w:p>
            </w:tc>
          </w:sdtContent>
        </w:sdt>
        <w:tc>
          <w:tcPr>
            <w:tcW w:w="2975" w:type="dxa"/>
            <w:gridSpan w:val="2"/>
            <w:tcMar>
              <w:right w:w="0" w:type="dxa"/>
            </w:tcMar>
          </w:tcPr>
          <w:p w:rsidRPr="00C516A1" w:rsidR="00D54DEE" w:rsidP="00D54DEE" w:rsidRDefault="007067D4" w14:paraId="041E40D8" w14:textId="7629C48A">
            <w:pPr>
              <w:pStyle w:val="Heading1"/>
            </w:pPr>
            <w:r>
              <w:t>Ship To Code</w:t>
            </w:r>
          </w:p>
        </w:tc>
      </w:tr>
      <w:tr w:rsidRPr="00FD3C3E" w:rsidR="00E62B71" w:rsidTr="00E62B71" w14:paraId="1395FD82" w14:textId="77777777">
        <w:trPr>
          <w:trHeight w:val="758"/>
        </w:trPr>
        <w:sdt>
          <w:sdtPr>
            <w:alias w:val="#Nav: /Header/OrderNo"/>
            <w:tag w:val="#Nav: Standard_Sales_Invoice/1306"/>
            <w:id w:val="1867791684"/>
            <w:placeholder>
              <w:docPart w:val="B4CAB70B09664F51AD5D5E667C173ABF"/>
            </w:placeholder>
            <w:dataBinding w:prefixMappings="xmlns:ns0='urn:microsoft-dynamics-nav/reports/Standard_Sales_Invoice/1306/'" w:xpath="/ns0:NavWordReportXmlPart[1]/ns0:Header[1]/ns0:OrderNo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E62B71" w:rsidP="00D54DEE" w:rsidRDefault="00E62B71" w14:paraId="7D7252EF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259187FC2CD942CFB0E8A5489D6D8BE9"/>
            </w:placeholder>
            <w:dataBinding w:prefixMappings="xmlns:ns0='urn:microsoft-dynamics-nav/reports/Standard_Sales_Invoice/1306/'" w:xpath="/ns0:NavWordReportXmlPart[1]/ns0:Header[1]/ns0:ShipmentMethodDescription[1]" w:storeItemID="{6F9D57D6-1D1F-43CC-ABA7-760DC47CD495}"/>
            <w:text/>
          </w:sdtPr>
          <w:sdtContent>
            <w:tc>
              <w:tcPr>
                <w:tcW w:w="2627" w:type="dxa"/>
              </w:tcPr>
              <w:p w:rsidRPr="00FD3C3E" w:rsidR="00E62B71" w:rsidP="00D54DEE" w:rsidRDefault="00E62B71" w14:paraId="25E49AA7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0C92D3D535294C29B9BACC845ACBA4B1"/>
            </w:placeholder>
            <w:dataBinding w:prefixMappings="xmlns:ns0='urn:microsoft-dynamics-nav/reports/Standard_Sales_Invoice/1306/'" w:xpath="/ns0:NavWordReportXmlPart[1]/ns0:Header[1]/ns0:PaymentMethodDescription[1]" w:storeItemID="{6F9D57D6-1D1F-43CC-ABA7-760DC47CD495}"/>
            <w:text/>
          </w:sdtPr>
          <w:sdtContent>
            <w:tc>
              <w:tcPr>
                <w:tcW w:w="2301" w:type="dxa"/>
              </w:tcPr>
              <w:p w:rsidRPr="00FD3C3E" w:rsidR="00E62B71" w:rsidP="00D54DEE" w:rsidRDefault="00E62B71" w14:paraId="4E0DCE0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ToCode"/>
            <w:tag w:val="#Nav: Standard_Sales_Invoice/1306"/>
            <w:id w:val="-1545056311"/>
            <w:placeholder>
              <w:docPart w:val="36E49AB1FFAB416EB31166D114EA97ED"/>
            </w:placeholder>
            <w:dataBinding w:prefixMappings="xmlns:ns0='urn:microsoft-dynamics-nav/reports/Standard_Sales_Invoice/1306/'" w:xpath="/ns0:NavWordReportXmlPart[1]/ns0:Header[1]/ns0:ShipToCode[1]" w:storeItemID="{6F9D57D6-1D1F-43CC-ABA7-760DC47CD495}"/>
            <w:text/>
          </w:sdtPr>
          <w:sdtContent>
            <w:tc>
              <w:tcPr>
                <w:tcW w:w="2975" w:type="dxa"/>
                <w:gridSpan w:val="2"/>
                <w:tcMar>
                  <w:right w:w="0" w:type="dxa"/>
                </w:tcMar>
              </w:tcPr>
              <w:p w:rsidRPr="00FD3C3E" w:rsidR="00E62B71" w:rsidP="00D54DEE" w:rsidRDefault="00E62B71" w14:paraId="02A51EA9" w14:textId="1C9C4C31">
                <w:r>
                  <w:rPr>
                    <w:lang w:val="da-DK"/>
                  </w:rPr>
                  <w:t>ShipToCode</w:t>
                </w:r>
              </w:p>
            </w:tc>
          </w:sdtContent>
        </w:sdt>
      </w:tr>
      <w:tr w:rsidRPr="00FD3C3E" w:rsidR="00E62B71" w:rsidTr="00E62B71" w14:paraId="516D0AB7" w14:textId="77777777">
        <w:trPr>
          <w:trHeight w:val="315"/>
        </w:trPr>
        <w:sdt>
          <w:sdtPr>
            <w:rPr>
              <w:b/>
              <w:sz w:val="18"/>
              <w:szCs w:val="18"/>
            </w:rPr>
            <w:id w:val="1933397513"/>
            <w:placeholder>
              <w:docPart w:val="5E6604ADD23448A383237E18E8705B48"/>
            </w:placeholder>
            <w15:dataBinding w:prefixMappings="xmlns:ns0='urn:microsoft-dynamics-nav/reports/Standard_Sales_Invoice/1306/' " w:xpath="/ns0:NavWordReportXmlPart[1]/ns0:Header[1]/ns0:ShippingAgentCode_Lbl[1]" w:storeItemID="{6F9D57D6-1D1F-43CC-ABA7-760DC47CD495}" w16sdtdh:storeItemChecksum="P2wi1w=="/>
          </w:sdtPr>
          <w:sdtContent>
            <w:tc>
              <w:tcPr>
                <w:tcW w:w="2627" w:type="dxa"/>
              </w:tcPr>
              <w:p w:rsidRPr="008F5685" w:rsidR="00E62B71" w:rsidP="00D54DEE" w:rsidRDefault="007067D4" w14:paraId="7C2B1BF9" w14:textId="01507A78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-246815101"/>
            <w:placeholder>
              <w:docPart w:val="5E6604ADD23448A383237E18E8705B48"/>
            </w:placeholder>
            <w15:dataBinding w:prefixMappings="xmlns:ns0='urn:microsoft-dynamics-nav/reports/Standard_Sales_Invoice/1306/' " w:xpath="/ns0:NavWordReportXmlPart[1]/ns0:Header[1]/ns0:PackageTrackingNo_Lbl[1]" w:storeItemID="{6F9D57D6-1D1F-43CC-ABA7-760DC47CD495}" w16sdtdh:storeItemChecksum="P2wi1w=="/>
          </w:sdtPr>
          <w:sdtContent>
            <w:tc>
              <w:tcPr>
                <w:tcW w:w="2627" w:type="dxa"/>
              </w:tcPr>
              <w:p w:rsidRPr="008F5685" w:rsidR="00E62B71" w:rsidP="00D54DEE" w:rsidRDefault="007067D4" w14:paraId="1CDD15B2" w14:textId="639E9B2A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189449573"/>
            <w:placeholder>
              <w:docPart w:val="5E6604ADD23448A383237E18E8705B48"/>
            </w:placeholder>
            <w:dataBinding w:prefixMappings="xmlns:ns0='urn:microsoft-dynamics-nav/reports/Standard_Sales_Invoice/1306/'" w:xpath="/ns0:NavWordReportXmlPart[1]/ns0:Header[1]/ns0:Line[1]/ns0:JobNo_Lbl[1]" w:storeItemID="{6F9D57D6-1D1F-43CC-ABA7-760DC47CD495}"/>
            <w:text/>
          </w:sdtPr>
          <w:sdtContent>
            <w:tc>
              <w:tcPr>
                <w:tcW w:w="2301" w:type="dxa"/>
              </w:tcPr>
              <w:p w:rsidRPr="00307B54" w:rsidR="00E62B71" w:rsidP="00D54DEE" w:rsidRDefault="00E62B71" w14:paraId="6896196A" w14:textId="77777777">
                <w:pPr>
                  <w:contextualSpacing/>
                  <w:rPr>
                    <w:sz w:val="18"/>
                    <w:szCs w:val="18"/>
                    <w:lang w:val="da-DK"/>
                  </w:rPr>
                </w:pPr>
                <w:r w:rsidRPr="00307B54">
                  <w:rPr>
                    <w:b/>
                    <w:sz w:val="18"/>
                    <w:szCs w:val="18"/>
                  </w:rPr>
                  <w:t>JobNo_Lbl</w:t>
                </w:r>
              </w:p>
            </w:tc>
          </w:sdtContent>
        </w:sdt>
        <w:tc>
          <w:tcPr>
            <w:tcW w:w="2975" w:type="dxa"/>
            <w:gridSpan w:val="2"/>
            <w:tcMar>
              <w:right w:w="0" w:type="dxa"/>
            </w:tcMar>
          </w:tcPr>
          <w:p w:rsidR="00E62B71" w:rsidP="00D54DEE" w:rsidRDefault="00E62B71" w14:paraId="6159E9D9" w14:textId="72C1969A">
            <w:pPr>
              <w:contextualSpacing/>
              <w:rPr>
                <w:lang w:val="da-DK"/>
              </w:rPr>
            </w:pPr>
          </w:p>
        </w:tc>
      </w:tr>
      <w:tr w:rsidRPr="00FD3C3E" w:rsidR="00E62B71" w:rsidTr="00E62B71" w14:paraId="0E6F3C73" w14:textId="32EEA5DA">
        <w:trPr>
          <w:gridAfter w:val="1"/>
          <w:wAfter w:w="540" w:type="dxa"/>
          <w:trHeight w:val="360"/>
        </w:trPr>
        <w:sdt>
          <w:sdtPr>
            <w:id w:val="493609130"/>
            <w:placeholder>
              <w:docPart w:val="B59116458DBE4B05A8EEE0FB3E7D3809"/>
            </w:placeholder>
            <w15:dataBinding w:prefixMappings="xmlns:ns0='urn:microsoft-dynamics-nav/reports/Standard_Sales_Invoice/1306/' " w:xpath="/ns0:NavWordReportXmlPart[1]/ns0:Header[1]/ns0:ShippingAgentCode[1]" w:storeItemID="{6F9D57D6-1D1F-43CC-ABA7-760DC47CD495}" w16sdtdh:storeItemChecksum="P2wi1w=="/>
          </w:sdtPr>
          <w:sdtContent>
            <w:tc>
              <w:tcPr>
                <w:tcW w:w="2627" w:type="dxa"/>
              </w:tcPr>
              <w:p w:rsidRPr="008F5685" w:rsidR="00E62B71" w:rsidP="00D54DEE" w:rsidRDefault="007067D4" w14:paraId="5F40E2FF" w14:textId="00230A85">
                <w:pPr>
                  <w:contextualSpacing/>
                </w:pPr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-1042200871"/>
            <w:placeholder>
              <w:docPart w:val="B59116458DBE4B05A8EEE0FB3E7D3809"/>
            </w:placeholder>
            <w15:dataBinding w:prefixMappings="xmlns:ns0='urn:microsoft-dynamics-nav/reports/Standard_Sales_Invoice/1306/' " w:xpath="/ns0:NavWordReportXmlPart[1]/ns0:Header[1]/ns0:PackageTrackingNo[1]" w:storeItemID="{6F9D57D6-1D1F-43CC-ABA7-760DC47CD495}" w16sdtdh:storeItemChecksum="P2wi1w=="/>
          </w:sdtPr>
          <w:sdtContent>
            <w:tc>
              <w:tcPr>
                <w:tcW w:w="2627" w:type="dxa"/>
              </w:tcPr>
              <w:p w:rsidRPr="00307B54" w:rsidR="00E62B71" w:rsidP="00D54DEE" w:rsidRDefault="007067D4" w14:paraId="57514CA4" w14:textId="2C5EF9B5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1673217569"/>
            <w:placeholder>
              <w:docPart w:val="B59116458DBE4B05A8EEE0FB3E7D3809"/>
            </w:placeholder>
            <w:dataBinding w:prefixMappings="xmlns:ns0='urn:microsoft-dynamics-nav/reports/Standard_Sales_Invoice/1306/'" w:xpath="/ns0:NavWordReportXmlPart[1]/ns0:Header[1]/ns0:Line[1]/ns0:JobNo[1]" w:storeItemID="{6F9D57D6-1D1F-43CC-ABA7-760DC47CD495}"/>
            <w:text/>
          </w:sdtPr>
          <w:sdtContent>
            <w:tc>
              <w:tcPr>
                <w:tcW w:w="2301" w:type="dxa"/>
              </w:tcPr>
              <w:p w:rsidRPr="00307B54" w:rsidR="00E62B71" w:rsidP="00D54DEE" w:rsidRDefault="00E62B71" w14:paraId="64F62105" w14:textId="77777777">
                <w:pPr>
                  <w:contextualSpacing/>
                  <w:rPr>
                    <w:lang w:val="da-DK"/>
                  </w:rPr>
                </w:pPr>
                <w:r w:rsidRPr="00307B54">
                  <w:t>JobNo</w:t>
                </w:r>
              </w:p>
            </w:tc>
          </w:sdtContent>
        </w:sdt>
        <w:tc>
          <w:tcPr>
            <w:tcW w:w="2435" w:type="dxa"/>
          </w:tcPr>
          <w:p w:rsidR="00E62B71" w:rsidP="00D54DEE" w:rsidRDefault="00E62B71" w14:paraId="085D69E6" w14:textId="25AA2D30">
            <w:pPr>
              <w:contextualSpacing/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48119433"/>
        <w15:dataBinding w:prefixMappings="xmlns:ns0='urn:microsoft-dynamics-nav/reports/Standard_Sales_Invoice/1306/'" w:xpath="/ns0:NavWordReportXmlPart[1]/ns0:Header[1]/ns0:WorkDescriptionLines" w:storeItemID="{6F9D57D6-1D1F-43CC-ABA7-760DC47CD495}"/>
        <w15:repeatingSection/>
      </w:sdtPr>
      <w:sdtContent>
        <w:sdt>
          <w:sdtPr>
            <w:id w:val="-1277567035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561943998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6F9D57D6-1D1F-43CC-ABA7-760DC47CD495}"/>
                <w:text/>
              </w:sdtPr>
              <w:sdtContent>
                <w:p w:rsidR="00D54DEE" w:rsidP="007067D4" w:rsidRDefault="00BA6611" w14:paraId="5C6EB28F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28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87"/>
        <w:gridCol w:w="1028"/>
        <w:gridCol w:w="2485"/>
        <w:gridCol w:w="1118"/>
        <w:gridCol w:w="838"/>
        <w:gridCol w:w="652"/>
        <w:gridCol w:w="1211"/>
        <w:gridCol w:w="652"/>
        <w:gridCol w:w="746"/>
        <w:gridCol w:w="1211"/>
      </w:tblGrid>
      <w:tr w:rsidRPr="00DB3913" w:rsidR="00307B54" w:rsidTr="002D6633" w14:paraId="2C7F8DAF" w14:textId="77777777">
        <w:trPr>
          <w:trHeight w:val="544"/>
        </w:trPr>
        <w:sdt>
          <w:sdtPr>
            <w:alias w:val="#Nav: /Header/Line/JobTaskNo_Lbl"/>
            <w:tag w:val="#Nav: Standard_Sales_Invoice/1306"/>
            <w:id w:val="-163955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6F9D57D6-1D1F-43CC-ABA7-760DC47CD495}"/>
            <w:text/>
          </w:sdtPr>
          <w:sdtContent>
            <w:tc>
              <w:tcPr>
                <w:tcW w:w="587" w:type="dxa"/>
                <w:tcBorders>
                  <w:bottom w:val="single" w:color="auto" w:sz="4" w:space="0"/>
                </w:tcBorders>
                <w:vAlign w:val="bottom"/>
              </w:tcPr>
              <w:p w:rsidR="00307B54" w:rsidP="00542A5F" w:rsidRDefault="00307B54" w14:paraId="1DC50D4A" w14:textId="77777777">
                <w:pPr>
                  <w:pStyle w:val="Heading1"/>
                </w:pPr>
                <w:r>
                  <w:t>JobTaskNo_Lbl</w:t>
                </w:r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ItemNo_Line_Lbl[1]" w:storeItemID="{6F9D57D6-1D1F-43CC-ABA7-760DC47CD495}"/>
            <w:text/>
          </w:sdtPr>
          <w:sdtContent>
            <w:tc>
              <w:tcPr>
                <w:tcW w:w="102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2B9B9498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Description_Line_Lbl[1]" w:storeItemID="{6F9D57D6-1D1F-43CC-ABA7-760DC47CD495}"/>
            <w:text/>
          </w:sdtPr>
          <w:sdtContent>
            <w:tc>
              <w:tcPr>
                <w:tcW w:w="2485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0AA0545A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ShipmentDate_Line_Lbl[1]" w:storeItemID="{6F9D57D6-1D1F-43CC-ABA7-760DC47CD495}"/>
            <w:text/>
          </w:sdtPr>
          <w:sdtContent>
            <w:tc>
              <w:tcPr>
                <w:tcW w:w="111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43D0BEF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Quantity_Line_Lbl[1]" w:storeItemID="{6F9D57D6-1D1F-43CC-ABA7-760DC47CD495}"/>
            <w:text/>
          </w:sdtPr>
          <w:sdtContent>
            <w:tc>
              <w:tcPr>
                <w:tcW w:w="83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3A3ABB09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52" w:type="dxa"/>
            <w:tcBorders>
              <w:bottom w:val="single" w:color="auto" w:sz="4" w:space="0"/>
            </w:tcBorders>
            <w:vAlign w:val="bottom"/>
          </w:tcPr>
          <w:p w:rsidRPr="00DB3913" w:rsidR="00307B54" w:rsidP="00D54DEE" w:rsidRDefault="00307B54" w14:paraId="7A260FA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UnitPric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21343DA9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52" w:type="dxa"/>
            <w:tcBorders>
              <w:bottom w:val="single" w:color="auto" w:sz="4" w:space="0"/>
            </w:tcBorders>
            <w:vAlign w:val="bottom"/>
          </w:tcPr>
          <w:p w:rsidRPr="00DB3913" w:rsidR="00307B54" w:rsidP="00D54DEE" w:rsidRDefault="00307B54" w14:paraId="6C2E3FC1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VATPct_Line_Lbl[1]" w:storeItemID="{6F9D57D6-1D1F-43CC-ABA7-760DC47CD495}"/>
            <w:text/>
          </w:sdtPr>
          <w:sdtContent>
            <w:tc>
              <w:tcPr>
                <w:tcW w:w="745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4550B44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LineAmount_Lin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307B54" w:rsidP="00D54DEE" w:rsidRDefault="00307B54" w14:paraId="442076E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307B54" w:rsidTr="002D6633" w14:paraId="7CB77A0C" w14:textId="77777777">
        <w:trPr>
          <w:trHeight w:val="181"/>
        </w:trPr>
        <w:tc>
          <w:tcPr>
            <w:tcW w:w="587" w:type="dxa"/>
            <w:tcBorders>
              <w:top w:val="single" w:color="auto" w:sz="4" w:space="0"/>
            </w:tcBorders>
          </w:tcPr>
          <w:p w:rsidRPr="00FD3C3E" w:rsidR="00307B54" w:rsidP="00772EA7" w:rsidRDefault="00307B54" w14:paraId="346B4AC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single" w:color="auto" w:sz="4" w:space="0"/>
            </w:tcBorders>
          </w:tcPr>
          <w:p w:rsidRPr="00FD3C3E" w:rsidR="00307B54" w:rsidP="00772EA7" w:rsidRDefault="00307B54" w14:paraId="1320130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85" w:type="dxa"/>
            <w:tcBorders>
              <w:top w:val="single" w:color="auto" w:sz="4" w:space="0"/>
            </w:tcBorders>
          </w:tcPr>
          <w:p w:rsidRPr="00FD3C3E" w:rsidR="00307B54" w:rsidP="00772EA7" w:rsidRDefault="00307B54" w14:paraId="5086B481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</w:tcBorders>
          </w:tcPr>
          <w:p w:rsidRPr="00FD3C3E" w:rsidR="00307B54" w:rsidP="00772EA7" w:rsidRDefault="00307B54" w14:paraId="5AC7A53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color="auto" w:sz="4" w:space="0"/>
            </w:tcBorders>
          </w:tcPr>
          <w:p w:rsidRPr="00FD3C3E" w:rsidR="00307B54" w:rsidP="00772EA7" w:rsidRDefault="00307B54" w14:paraId="3819D51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color="auto" w:sz="4" w:space="0"/>
            </w:tcBorders>
          </w:tcPr>
          <w:p w:rsidRPr="00FD3C3E" w:rsidR="00307B54" w:rsidP="00772EA7" w:rsidRDefault="00307B54" w14:paraId="5211CB3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auto" w:sz="4" w:space="0"/>
            </w:tcBorders>
          </w:tcPr>
          <w:p w:rsidRPr="00FD3C3E" w:rsidR="00307B54" w:rsidP="00772EA7" w:rsidRDefault="00307B54" w14:paraId="0FAD1B3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color="auto" w:sz="4" w:space="0"/>
            </w:tcBorders>
          </w:tcPr>
          <w:p w:rsidRPr="00FD3C3E" w:rsidR="00307B54" w:rsidP="00772EA7" w:rsidRDefault="00307B54" w14:paraId="7EF94BC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color="auto" w:sz="4" w:space="0"/>
            </w:tcBorders>
          </w:tcPr>
          <w:p w:rsidRPr="00FD3C3E" w:rsidR="00307B54" w:rsidP="00772EA7" w:rsidRDefault="00307B54" w14:paraId="3CDD838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307B54" w:rsidP="00772EA7" w:rsidRDefault="00307B54" w14:paraId="190C020D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307B54" w:rsidR="00307B54" w:rsidTr="002D6633" w14:paraId="2C06F6A8" w14:textId="77777777">
                <w:trPr>
                  <w:trHeight w:val="226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JobTaskNo"/>
                    <w:tag w:val="#Nav: Standard_Sales_Invoice/1306"/>
                    <w:id w:val="-199732793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6F9D57D6-1D1F-43CC-ABA7-760DC47CD495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587" w:type="dxa"/>
                      </w:tcPr>
                      <w:p w:rsidRPr="00307B54" w:rsidR="00307B54" w:rsidP="007067D4" w:rsidRDefault="00307B54" w14:paraId="25D20995" w14:textId="77777777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E60F9AE70691409FA000ADB5997D6AA8"/>
                    </w:placeholder>
                    <w:dataBinding w:prefixMappings="xmlns:ns0='urn:microsoft-dynamics-nav/reports/Standard_Sales_Invoice/1306/'" w:xpath="/ns0:NavWordReportXmlPart[1]/ns0:Header[1]/ns0:Line[1]/ns0:ItemNo_Line[1]" w:storeItemID="{6F9D57D6-1D1F-43CC-ABA7-760DC47CD495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28" w:type="dxa"/>
                      </w:tcPr>
                      <w:p w:rsidRPr="00307B54" w:rsidR="00307B54" w:rsidP="007067D4" w:rsidRDefault="00307B54" w14:paraId="05C6704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E8AE1C8E787440A195B24B77286AC677"/>
                    </w:placeholder>
                    <w:dataBinding w:prefixMappings="xmlns:ns0='urn:microsoft-dynamics-nav/reports/Standard_Sales_Invoice/1306/'" w:xpath="/ns0:NavWordReportXmlPart[1]/ns0:Header[1]/ns0:Line[1]/ns0:Description_Line[1]" w:storeItemID="{6F9D57D6-1D1F-43CC-ABA7-760DC47CD495}"/>
                    <w:text/>
                  </w:sdtPr>
                  <w:sdtContent>
                    <w:tc>
                      <w:tcPr>
                        <w:tcW w:w="2485" w:type="dxa"/>
                      </w:tcPr>
                      <w:p w:rsidRPr="00307B54" w:rsidR="00307B54" w:rsidP="007067D4" w:rsidRDefault="00307B54" w14:paraId="28CDEA6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Line[1]/ns0:ShipmentDate_Line[1]" w:storeItemID="{6F9D57D6-1D1F-43CC-ABA7-760DC47CD495}"/>
                    <w:text/>
                  </w:sdtPr>
                  <w:sdtContent>
                    <w:tc>
                      <w:tcPr>
                        <w:tcW w:w="1118" w:type="dxa"/>
                      </w:tcPr>
                      <w:p w:rsidRPr="00307B54" w:rsidR="00307B54" w:rsidP="007067D4" w:rsidRDefault="00307B54" w14:paraId="7EA7058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DA2D59AB677C4133914E058FDC136924"/>
                    </w:placeholder>
                    <w:dataBinding w:prefixMappings="xmlns:ns0='urn:microsoft-dynamics-nav/reports/Standard_Sales_Invoice/1306/'" w:xpath="/ns0:NavWordReportXmlPart[1]/ns0:Header[1]/ns0:Line[1]/ns0:Quantity_Line[1]" w:storeItemID="{6F9D57D6-1D1F-43CC-ABA7-760DC47CD495}"/>
                    <w:text/>
                  </w:sdtPr>
                  <w:sdtContent>
                    <w:tc>
                      <w:tcPr>
                        <w:tcW w:w="838" w:type="dxa"/>
                      </w:tcPr>
                      <w:p w:rsidRPr="00307B54" w:rsidR="00307B54" w:rsidP="007067D4" w:rsidRDefault="00307B54" w14:paraId="688BF32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63D6B9620A74BEEA5F09B1E4C11237B"/>
                    </w:placeholder>
                    <w:dataBinding w:prefixMappings="xmlns:ns0='urn:microsoft-dynamics-nav/reports/Standard_Sales_Invoice/1306/'" w:xpath="/ns0:NavWordReportXmlPart[1]/ns0:Header[1]/ns0:Line[1]/ns0:UnitOfMeasur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:rsidRPr="00307B54" w:rsidR="00307B54" w:rsidP="007067D4" w:rsidRDefault="00307B54" w14:paraId="5BFBA9E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DE96D01412214D83AF3314B60F221DDE"/>
                    </w:placeholder>
                    <w:dataBinding w:prefixMappings="xmlns:ns0='urn:microsoft-dynamics-nav/reports/Standard_Sales_Invoice/1306/'" w:xpath="/ns0:NavWordReportXmlPart[1]/ns0:Header[1]/ns0:Line[1]/ns0:UnitPric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</w:tcPr>
                      <w:p w:rsidRPr="00307B54" w:rsidR="00307B54" w:rsidP="007067D4" w:rsidRDefault="00307B54" w14:paraId="60B11BF7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74599D6822784E0A9B9912E35BF1D38B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:rsidRPr="00307B54" w:rsidR="00307B54" w:rsidP="007067D4" w:rsidRDefault="00307B54" w14:paraId="058ABCE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37466E524804ADAA8A49203DC2669C0"/>
                    </w:placeholder>
                    <w:dataBinding w:prefixMappings="xmlns:ns0='urn:microsoft-dynamics-nav/reports/Standard_Sales_Invoice/1306/'" w:xpath="/ns0:NavWordReportXmlPart[1]/ns0:Header[1]/ns0:Line[1]/ns0:VATPct_Line[1]" w:storeItemID="{6F9D57D6-1D1F-43CC-ABA7-760DC47CD495}"/>
                    <w:text/>
                  </w:sdtPr>
                  <w:sdtContent>
                    <w:tc>
                      <w:tcPr>
                        <w:tcW w:w="745" w:type="dxa"/>
                      </w:tcPr>
                      <w:p w:rsidRPr="00307B54" w:rsidR="00307B54" w:rsidP="007067D4" w:rsidRDefault="00307B54" w14:paraId="367DD28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6E4969D7A67C436493ACC10773DCC0A2"/>
                    </w:placeholder>
                    <w:dataBinding w:prefixMappings="xmlns:ns0='urn:microsoft-dynamics-nav/reports/Standard_Sales_Invoice/1306/'" w:xpath="/ns0:NavWordReportXmlPart[1]/ns0:Header[1]/ns0:Line[1]/ns0:LineAmount_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:rsidRPr="00307B54" w:rsidR="00307B54" w:rsidP="007067D4" w:rsidRDefault="00307B54" w14:paraId="140201AD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07B54" w:rsidTr="002D6633" w14:paraId="3AB0B7E4" w14:textId="77777777">
        <w:trPr>
          <w:trHeight w:val="226"/>
        </w:trPr>
        <w:tc>
          <w:tcPr>
            <w:tcW w:w="587" w:type="dxa"/>
          </w:tcPr>
          <w:p w:rsidRPr="00FD3C3E" w:rsidR="00307B54" w:rsidP="00D54DEE" w:rsidRDefault="00307B54" w14:paraId="22315656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59C9E9C6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321A242D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2FEAA49F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57BA2C2C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1C3D679B" w14:textId="77777777">
            <w:pPr>
              <w:pStyle w:val="NoSpacing"/>
            </w:pPr>
          </w:p>
        </w:tc>
        <w:tc>
          <w:tcPr>
            <w:tcW w:w="1211" w:type="dxa"/>
          </w:tcPr>
          <w:p w:rsidRPr="00FD3C3E" w:rsidR="00307B54" w:rsidP="00D54DEE" w:rsidRDefault="00307B54" w14:paraId="7ABC740E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2ABD399E" w14:textId="77777777">
            <w:pPr>
              <w:pStyle w:val="NoSpacing"/>
            </w:pPr>
          </w:p>
        </w:tc>
        <w:tc>
          <w:tcPr>
            <w:tcW w:w="745" w:type="dxa"/>
          </w:tcPr>
          <w:p w:rsidRPr="00FD3C3E" w:rsidR="00307B54" w:rsidP="00D54DEE" w:rsidRDefault="00307B54" w14:paraId="3858380B" w14:textId="77777777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:rsidRPr="00FD3C3E" w:rsidR="00307B54" w:rsidP="00D54DEE" w:rsidRDefault="00307B54" w14:paraId="2B6AC913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307B54" w:rsidTr="002D6633" w14:paraId="13834CC6" w14:textId="77777777">
                <w:trPr>
                  <w:trHeight w:val="226"/>
                </w:trPr>
                <w:tc>
                  <w:tcPr>
                    <w:tcW w:w="587" w:type="dxa"/>
                  </w:tcPr>
                  <w:p w:rsidR="00307B54" w:rsidP="00D54DEE" w:rsidRDefault="00307B54" w14:paraId="288B8570" w14:textId="77777777">
                    <w:pPr>
                      <w:pStyle w:val="NoSpacing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1028" w:type="dxa"/>
                  </w:tcPr>
                  <w:p w:rsidRPr="00FD3C3E" w:rsidR="00307B54" w:rsidP="00D54DEE" w:rsidRDefault="00307B54" w14:paraId="0B8AEAD7" w14:textId="77777777">
                    <w:pPr>
                      <w:pStyle w:val="NoSpacing"/>
                    </w:pPr>
                  </w:p>
                </w:tc>
                <w:tc>
                  <w:tcPr>
                    <w:tcW w:w="2485" w:type="dxa"/>
                  </w:tcPr>
                  <w:p w:rsidRPr="00FD3C3E" w:rsidR="00307B54" w:rsidP="00D54DEE" w:rsidRDefault="00307B54" w14:paraId="6B5FE2B7" w14:textId="77777777">
                    <w:pPr>
                      <w:pStyle w:val="NoSpacing"/>
                    </w:pPr>
                  </w:p>
                </w:tc>
                <w:tc>
                  <w:tcPr>
                    <w:tcW w:w="1118" w:type="dxa"/>
                  </w:tcPr>
                  <w:p w:rsidRPr="00FD3C3E" w:rsidR="00307B54" w:rsidP="00D54DEE" w:rsidRDefault="00307B54" w14:paraId="5889718D" w14:textId="77777777">
                    <w:pPr>
                      <w:pStyle w:val="NoSpacing"/>
                    </w:pPr>
                  </w:p>
                </w:tc>
                <w:tc>
                  <w:tcPr>
                    <w:tcW w:w="838" w:type="dxa"/>
                  </w:tcPr>
                  <w:p w:rsidRPr="00FD3C3E" w:rsidR="00307B54" w:rsidP="00D54DEE" w:rsidRDefault="00307B54" w14:paraId="2BD61DCB" w14:textId="77777777">
                    <w:pPr>
                      <w:pStyle w:val="NoSpacing"/>
                    </w:pPr>
                  </w:p>
                </w:tc>
                <w:tc>
                  <w:tcPr>
                    <w:tcW w:w="652" w:type="dxa"/>
                  </w:tcPr>
                  <w:p w:rsidRPr="00FD3C3E" w:rsidR="00307B54" w:rsidP="00D54DEE" w:rsidRDefault="00307B54" w14:paraId="5041B9FB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6F9D57D6-1D1F-43CC-ABA7-760DC47CD495}"/>
                    <w:text/>
                  </w:sdtPr>
                  <w:sdtContent>
                    <w:tc>
                      <w:tcPr>
                        <w:tcW w:w="2609" w:type="dxa"/>
                        <w:gridSpan w:val="3"/>
                      </w:tcPr>
                      <w:p w:rsidRPr="00FD3C3E" w:rsidR="00307B54" w:rsidP="007067D4" w:rsidRDefault="00307B54" w14:paraId="0488A5BC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:rsidRPr="00FD3C3E" w:rsidR="00307B54" w:rsidP="007067D4" w:rsidRDefault="00307B54" w14:paraId="094ABEB8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07B54" w:rsidTr="002D6633" w14:paraId="48B81391" w14:textId="77777777">
        <w:trPr>
          <w:trHeight w:val="112"/>
        </w:trPr>
        <w:tc>
          <w:tcPr>
            <w:tcW w:w="587" w:type="dxa"/>
          </w:tcPr>
          <w:p w:rsidRPr="00FD3C3E" w:rsidR="00307B54" w:rsidP="00D54DEE" w:rsidRDefault="00307B54" w14:paraId="2F24F6B0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38187E9A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1EBDAA6C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6D3FA7DB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3E17665C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22BE9D2F" w14:textId="77777777">
            <w:pPr>
              <w:pStyle w:val="NoSpacing"/>
            </w:pPr>
          </w:p>
        </w:tc>
        <w:tc>
          <w:tcPr>
            <w:tcW w:w="2609" w:type="dxa"/>
            <w:gridSpan w:val="3"/>
          </w:tcPr>
          <w:p w:rsidRPr="00FD3C3E" w:rsidR="00307B54" w:rsidP="00D54DEE" w:rsidRDefault="00307B54" w14:paraId="05A0CBAD" w14:textId="77777777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:rsidRPr="00FD3C3E" w:rsidR="00307B54" w:rsidP="00D54DEE" w:rsidRDefault="00307B54" w14:paraId="04B256C9" w14:textId="77777777">
            <w:pPr>
              <w:pStyle w:val="NoSpacing"/>
            </w:pPr>
          </w:p>
        </w:tc>
      </w:tr>
      <w:tr w:rsidRPr="00FD3C3E" w:rsidR="00307B54" w:rsidTr="002D6633" w14:paraId="13B28A2F" w14:textId="77777777">
        <w:trPr>
          <w:trHeight w:val="226"/>
        </w:trPr>
        <w:tc>
          <w:tcPr>
            <w:tcW w:w="587" w:type="dxa"/>
          </w:tcPr>
          <w:p w:rsidRPr="00FD3C3E" w:rsidR="00307B54" w:rsidP="00D54DEE" w:rsidRDefault="00307B54" w14:paraId="58D38481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458F391B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228E9E65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545F5D82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699335BE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4F819AFB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-27417588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6F9D57D6-1D1F-43CC-ABA7-760DC47CD495}"/>
            <w:text/>
          </w:sdtPr>
          <w:sdtContent>
            <w:tc>
              <w:tcPr>
                <w:tcW w:w="2609" w:type="dxa"/>
                <w:gridSpan w:val="3"/>
                <w:tcBorders>
                  <w:bottom w:val="single" w:color="auto" w:sz="4" w:space="0"/>
                </w:tcBorders>
              </w:tcPr>
              <w:p w:rsidRPr="00FD3C3E" w:rsidR="00307B54" w:rsidP="00D54DEE" w:rsidRDefault="0096641E" w14:paraId="3A236AAC" w14:textId="77777777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107508653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307B54" w:rsidP="00D54DEE" w:rsidRDefault="0096641E" w14:paraId="7BC01A01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-335309756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6F9D57D6-1D1F-43CC-ABA7-760DC47CD495}"/>
        <w:text/>
      </w:sdtPr>
      <w:sdtContent>
        <w:p w:rsidRPr="002D6633" w:rsidR="00D54DEE" w:rsidP="002D6633" w:rsidRDefault="002D6633" w14:paraId="436BDD41" w14:textId="77777777">
          <w:pPr>
            <w:keepNext/>
            <w:spacing w:before="60" w:after="60"/>
            <w:jc w:val="right"/>
            <w:rPr>
              <w:b/>
            </w:rPr>
          </w:pPr>
          <w:r w:rsidRPr="002D6633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6F9D57D6-1D1F-43CC-ABA7-760DC47CD495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4068C164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6F9D57D6-1D1F-43CC-ABA7-760DC47CD495}"/>
                      <w:text/>
                    </w:sdtPr>
                    <w:sdtContent>
                      <w:p w:rsidR="00D54DEE" w:rsidP="007067D4" w:rsidRDefault="00D54DEE" w14:paraId="1C13D89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0DCFFD70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6F9D57D6-1D1F-43CC-ABA7-760DC47CD495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6F9D57D6-1D1F-43CC-ABA7-760DC47CD495}"/>
                <w:picture/>
              </w:sdtPr>
              <w:sdtContent>
                <w:p w:rsidR="00123A7D" w:rsidP="007067D4" w:rsidRDefault="001700B5" w14:paraId="7F3A5892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57E7F5E" wp14:editId="20E9232D">
                        <wp:extent cx="873274" cy="873274"/>
                        <wp:effectExtent l="0" t="0" r="317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3274" cy="873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6F9D57D6-1D1F-43CC-ABA7-760DC47CD495}"/>
                <w:text/>
              </w:sdtPr>
              <w:sdtContent>
                <w:p w:rsidRPr="00123A7D" w:rsidR="00245B0E" w:rsidP="007067D4" w:rsidRDefault="00123A7D" w14:paraId="7C64E3A7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B914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128F" w:rsidP="00E40C63" w:rsidRDefault="0056128F" w14:paraId="564A22CF" w14:textId="77777777">
      <w:pPr>
        <w:spacing w:after="0"/>
      </w:pPr>
      <w:r>
        <w:separator/>
      </w:r>
    </w:p>
  </w:endnote>
  <w:endnote w:type="continuationSeparator" w:id="0">
    <w:p w:rsidR="0056128F" w:rsidP="00E40C63" w:rsidRDefault="0056128F" w14:paraId="5A74B79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2B71" w:rsidRDefault="00962B71" w14:paraId="756A3BC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 w14:paraId="15F6B035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 w14:paraId="57F4415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6F9D57D6-1D1F-43CC-ABA7-760DC47CD495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684FC98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07AE6D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3D29C8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C43401" w:rsidTr="0090637C" w14:paraId="2155439E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6F9D57D6-1D1F-43CC-ABA7-760DC47CD495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D604573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1ECC70AF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5F0FBB2B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Lbl"/>
          <w:tag w:val="#Nav: Standard_Sales_Invoice/1306"/>
          <w:id w:val="64963564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e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962B71" w14:paraId="798C585A" w14:textId="77777777">
              <w:pPr>
                <w:pStyle w:val="Heading2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18267EF1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17E09BF9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176E1F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40B9928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6BFF541E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4AF2C4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7F502A62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4DC7F375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08C8B8CD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176636B0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474CC9D7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7E81704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22F0A609" w14:textId="77777777">
      <w:tc>
        <w:tcPr>
          <w:tcW w:w="1250" w:type="pct"/>
        </w:tcPr>
        <w:p w:rsidRPr="00F83594" w:rsidR="00C43401" w:rsidP="005C497A" w:rsidRDefault="00000000" w14:paraId="0AD3A4C7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6F9D57D6-1D1F-43CC-ABA7-760DC47CD495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6F9D57D6-1D1F-43CC-ABA7-760DC47CD495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74650E87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63EB3FA3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52F52DF3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051E6A2F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128F" w:rsidP="00E40C63" w:rsidRDefault="0056128F" w14:paraId="1E92FEF2" w14:textId="77777777">
      <w:pPr>
        <w:spacing w:after="0"/>
      </w:pPr>
      <w:r>
        <w:separator/>
      </w:r>
    </w:p>
  </w:footnote>
  <w:footnote w:type="continuationSeparator" w:id="0">
    <w:p w:rsidR="0056128F" w:rsidP="00E40C63" w:rsidRDefault="0056128F" w14:paraId="49BB544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2B71" w:rsidRDefault="00962B71" w14:paraId="5B0F03A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 w14:paraId="0A4EA932" w14:textId="77777777">
      <w:tc>
        <w:tcPr>
          <w:tcW w:w="2929" w:type="pct"/>
        </w:tcPr>
        <w:p w:rsidRPr="00C43401" w:rsidR="00C43401" w:rsidP="00C43401" w:rsidRDefault="00000000" w14:paraId="0312F1A6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r w:rsidRPr="00C43401" w:rsidR="00C43401">
                <w:rPr>
                  <w:rStyle w:val="Strong"/>
                </w:rPr>
                <w:t>DocumentTitle_Lbl</w:t>
              </w:r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r w:rsidRPr="00C43401" w:rsidR="00C43401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:rsidR="00C43401" w:rsidP="00C43401" w:rsidRDefault="00C43401" w14:paraId="08CD2BA6" w14:textId="77777777">
              <w:pPr>
                <w:pStyle w:val="NoSpacing"/>
              </w:pPr>
              <w:r w:rsidRPr="00364456">
                <w:t>DocumentDate</w:t>
              </w:r>
            </w:p>
          </w:sdtContent>
        </w:sdt>
        <w:p w:rsidR="00C43401" w:rsidP="00C43401" w:rsidRDefault="00000000" w14:paraId="42103794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331030D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6BDA1B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 w14:paraId="64FA55D2" w14:textId="77777777">
      <w:tc>
        <w:tcPr>
          <w:tcW w:w="2929" w:type="pct"/>
        </w:tcPr>
        <w:p w:rsidRPr="00204F31" w:rsidR="00C43401" w:rsidP="00C43401" w:rsidRDefault="00000000" w14:paraId="69196753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r w:rsidRPr="00204F31" w:rsidR="00C43401">
                <w:t>DocumentTitle_Lbl</w:t>
              </w:r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r w:rsidRPr="00204F31" w:rsidR="00C43401"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:rsidR="00C43401" w:rsidP="00C43401" w:rsidRDefault="00C43401" w14:paraId="0E9DD058" w14:textId="77777777">
              <w:pPr>
                <w:pStyle w:val="Subtitle"/>
              </w:pPr>
              <w:r w:rsidRPr="00364456">
                <w:t>DocumentDate</w:t>
              </w:r>
            </w:p>
          </w:sdtContent>
        </w:sdt>
        <w:p w:rsidRPr="00204F31" w:rsidR="00C43401" w:rsidP="00C43401" w:rsidRDefault="00000000" w14:paraId="574E76B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782E2864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1DD08E9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6F9D57D6-1D1F-43CC-ABA7-760DC47CD495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D7FC32E" wp14:editId="796F6B96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72BB50D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2E69"/>
    <w:rsid w:val="000357EB"/>
    <w:rsid w:val="00070EE8"/>
    <w:rsid w:val="00074151"/>
    <w:rsid w:val="000844A3"/>
    <w:rsid w:val="000A51C8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700B5"/>
    <w:rsid w:val="001B793C"/>
    <w:rsid w:val="001D1CE2"/>
    <w:rsid w:val="001D6807"/>
    <w:rsid w:val="001E4E27"/>
    <w:rsid w:val="0020108A"/>
    <w:rsid w:val="00216AF6"/>
    <w:rsid w:val="00235CA0"/>
    <w:rsid w:val="00245B0E"/>
    <w:rsid w:val="00261876"/>
    <w:rsid w:val="0026269B"/>
    <w:rsid w:val="002669DB"/>
    <w:rsid w:val="00273BA9"/>
    <w:rsid w:val="002753D8"/>
    <w:rsid w:val="0029628E"/>
    <w:rsid w:val="002A29DF"/>
    <w:rsid w:val="002A382C"/>
    <w:rsid w:val="002B6B46"/>
    <w:rsid w:val="002D6633"/>
    <w:rsid w:val="002E2A56"/>
    <w:rsid w:val="002E77BE"/>
    <w:rsid w:val="00307B54"/>
    <w:rsid w:val="00336A63"/>
    <w:rsid w:val="00337723"/>
    <w:rsid w:val="00355E20"/>
    <w:rsid w:val="00374316"/>
    <w:rsid w:val="0038349C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36A43"/>
    <w:rsid w:val="00451877"/>
    <w:rsid w:val="00452DCD"/>
    <w:rsid w:val="00492354"/>
    <w:rsid w:val="004A4D71"/>
    <w:rsid w:val="004B22F6"/>
    <w:rsid w:val="004B47ED"/>
    <w:rsid w:val="004B6FE5"/>
    <w:rsid w:val="004C60A5"/>
    <w:rsid w:val="004F2432"/>
    <w:rsid w:val="0051660C"/>
    <w:rsid w:val="0052208D"/>
    <w:rsid w:val="00524FE6"/>
    <w:rsid w:val="00534313"/>
    <w:rsid w:val="00542A5F"/>
    <w:rsid w:val="00543913"/>
    <w:rsid w:val="00544F82"/>
    <w:rsid w:val="00552846"/>
    <w:rsid w:val="0056128F"/>
    <w:rsid w:val="00563DCD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1DF9"/>
    <w:rsid w:val="006A2A7B"/>
    <w:rsid w:val="006C30D9"/>
    <w:rsid w:val="006C4581"/>
    <w:rsid w:val="006D4B90"/>
    <w:rsid w:val="006D64AE"/>
    <w:rsid w:val="006F2626"/>
    <w:rsid w:val="00702AAD"/>
    <w:rsid w:val="007067D4"/>
    <w:rsid w:val="0071439C"/>
    <w:rsid w:val="00716E24"/>
    <w:rsid w:val="00717D16"/>
    <w:rsid w:val="00741F6B"/>
    <w:rsid w:val="007537BA"/>
    <w:rsid w:val="00760FA8"/>
    <w:rsid w:val="00765190"/>
    <w:rsid w:val="00766078"/>
    <w:rsid w:val="007773B8"/>
    <w:rsid w:val="00777ADC"/>
    <w:rsid w:val="00794670"/>
    <w:rsid w:val="00797305"/>
    <w:rsid w:val="007A0A2F"/>
    <w:rsid w:val="007B235B"/>
    <w:rsid w:val="007E323C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8F5685"/>
    <w:rsid w:val="0090637C"/>
    <w:rsid w:val="009072D1"/>
    <w:rsid w:val="0092542A"/>
    <w:rsid w:val="00933DB5"/>
    <w:rsid w:val="00940735"/>
    <w:rsid w:val="00943A17"/>
    <w:rsid w:val="009453BC"/>
    <w:rsid w:val="00954C6C"/>
    <w:rsid w:val="00962B71"/>
    <w:rsid w:val="0096641E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E738F"/>
    <w:rsid w:val="009F21B5"/>
    <w:rsid w:val="00A00B95"/>
    <w:rsid w:val="00A01AB9"/>
    <w:rsid w:val="00A048EC"/>
    <w:rsid w:val="00A054AE"/>
    <w:rsid w:val="00A27C22"/>
    <w:rsid w:val="00A30C38"/>
    <w:rsid w:val="00A42BE5"/>
    <w:rsid w:val="00A4704F"/>
    <w:rsid w:val="00A76F36"/>
    <w:rsid w:val="00A9010E"/>
    <w:rsid w:val="00A940EF"/>
    <w:rsid w:val="00A9726D"/>
    <w:rsid w:val="00AF1EDD"/>
    <w:rsid w:val="00AF4452"/>
    <w:rsid w:val="00B01DA6"/>
    <w:rsid w:val="00B02B18"/>
    <w:rsid w:val="00B10D67"/>
    <w:rsid w:val="00B22FDE"/>
    <w:rsid w:val="00B32D4B"/>
    <w:rsid w:val="00B402B9"/>
    <w:rsid w:val="00B437D5"/>
    <w:rsid w:val="00B57659"/>
    <w:rsid w:val="00B60D54"/>
    <w:rsid w:val="00B669AF"/>
    <w:rsid w:val="00B8205C"/>
    <w:rsid w:val="00B86BCD"/>
    <w:rsid w:val="00B86E6F"/>
    <w:rsid w:val="00B914B2"/>
    <w:rsid w:val="00B91CA1"/>
    <w:rsid w:val="00B92F96"/>
    <w:rsid w:val="00B96060"/>
    <w:rsid w:val="00BA6611"/>
    <w:rsid w:val="00BC232B"/>
    <w:rsid w:val="00BD2533"/>
    <w:rsid w:val="00BD35AE"/>
    <w:rsid w:val="00BE5952"/>
    <w:rsid w:val="00BE6BE6"/>
    <w:rsid w:val="00BF0F10"/>
    <w:rsid w:val="00C0218F"/>
    <w:rsid w:val="00C240CE"/>
    <w:rsid w:val="00C27C1A"/>
    <w:rsid w:val="00C36F18"/>
    <w:rsid w:val="00C37817"/>
    <w:rsid w:val="00C40BE4"/>
    <w:rsid w:val="00C41DE3"/>
    <w:rsid w:val="00C43401"/>
    <w:rsid w:val="00C47206"/>
    <w:rsid w:val="00CA6394"/>
    <w:rsid w:val="00CB70AD"/>
    <w:rsid w:val="00CD1B92"/>
    <w:rsid w:val="00D21D63"/>
    <w:rsid w:val="00D235D0"/>
    <w:rsid w:val="00D3240D"/>
    <w:rsid w:val="00D40A70"/>
    <w:rsid w:val="00D41DC8"/>
    <w:rsid w:val="00D53B6F"/>
    <w:rsid w:val="00D54A61"/>
    <w:rsid w:val="00D54DEE"/>
    <w:rsid w:val="00D6006D"/>
    <w:rsid w:val="00D72A07"/>
    <w:rsid w:val="00D72E02"/>
    <w:rsid w:val="00D754C6"/>
    <w:rsid w:val="00D75AAF"/>
    <w:rsid w:val="00D814AD"/>
    <w:rsid w:val="00DA0F11"/>
    <w:rsid w:val="00DA580A"/>
    <w:rsid w:val="00DB4B5B"/>
    <w:rsid w:val="00DB5FD4"/>
    <w:rsid w:val="00DD0A84"/>
    <w:rsid w:val="00DF30F1"/>
    <w:rsid w:val="00E111C4"/>
    <w:rsid w:val="00E22B7E"/>
    <w:rsid w:val="00E40C63"/>
    <w:rsid w:val="00E41182"/>
    <w:rsid w:val="00E4361D"/>
    <w:rsid w:val="00E54F17"/>
    <w:rsid w:val="00E62B71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0975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37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6EF6"/>
  <w15:chartTrackingRefBased/>
  <w15:docId w15:val="{51F48030-D213-4CFD-A9A4-CCE6C2BC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Hyperlink">
    <w:name w:val="Hyperlink"/>
    <w:basedOn w:val="DefaultParagraphFont"/>
    <w:uiPriority w:val="99"/>
    <w:unhideWhenUsed/>
    <w:rsid w:val="00BA6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945FCD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1C613E4584404B4D5E981F6D00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12957-89B0-494B-A031-1DF0BEE304D6}"/>
      </w:docPartPr>
      <w:docPartBody>
        <w:p w:rsidR="004218E8" w:rsidRDefault="0066107F" w:rsidP="0066107F">
          <w:pPr>
            <w:pStyle w:val="A8F1C613E4584404B4D5E981F6D00F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EAD0D401F614255930F1B57822DB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B9B64-0F22-4FB6-87D9-7A80AA9986BD}"/>
      </w:docPartPr>
      <w:docPartBody>
        <w:p w:rsidR="004218E8" w:rsidRDefault="0066107F" w:rsidP="0066107F">
          <w:pPr>
            <w:pStyle w:val="EEAD0D401F614255930F1B57822DB67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60F9AE70691409FA000ADB5997D6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7513-D2CC-4FD1-AE28-AABF614997CD}"/>
      </w:docPartPr>
      <w:docPartBody>
        <w:p w:rsidR="004218E8" w:rsidRDefault="0066107F" w:rsidP="0066107F">
          <w:pPr>
            <w:pStyle w:val="E60F9AE70691409FA000ADB5997D6A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8AE1C8E787440A195B24B77286AC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7D13C-D2F3-4CD8-8E6D-C12E6ECF562C}"/>
      </w:docPartPr>
      <w:docPartBody>
        <w:p w:rsidR="004218E8" w:rsidRDefault="0066107F" w:rsidP="0066107F">
          <w:pPr>
            <w:pStyle w:val="E8AE1C8E787440A195B24B77286AC6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2D59AB677C4133914E058FDC136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EAE2-9A44-486C-BAB1-61CD51116B00}"/>
      </w:docPartPr>
      <w:docPartBody>
        <w:p w:rsidR="004218E8" w:rsidRDefault="0066107F" w:rsidP="0066107F">
          <w:pPr>
            <w:pStyle w:val="DA2D59AB677C4133914E058FDC1369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3D6B9620A74BEEA5F09B1E4C112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EE4B5-531B-4718-9144-5EB7220A4165}"/>
      </w:docPartPr>
      <w:docPartBody>
        <w:p w:rsidR="004218E8" w:rsidRDefault="0066107F" w:rsidP="0066107F">
          <w:pPr>
            <w:pStyle w:val="B63D6B9620A74BEEA5F09B1E4C112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96D01412214D83AF3314B60F221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CD016-9997-47AF-925F-A223E6882F3A}"/>
      </w:docPartPr>
      <w:docPartBody>
        <w:p w:rsidR="004218E8" w:rsidRDefault="0066107F" w:rsidP="0066107F">
          <w:pPr>
            <w:pStyle w:val="DE96D01412214D83AF3314B60F221D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4599D6822784E0A9B9912E35B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10DE8-7E27-4883-8A26-DC2C01A039F6}"/>
      </w:docPartPr>
      <w:docPartBody>
        <w:p w:rsidR="004218E8" w:rsidRDefault="0066107F" w:rsidP="0066107F">
          <w:pPr>
            <w:pStyle w:val="74599D6822784E0A9B9912E35BF1D3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7466E524804ADAA8A49203DC266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994B-95DC-44B0-8944-5F2B389860D5}"/>
      </w:docPartPr>
      <w:docPartBody>
        <w:p w:rsidR="004218E8" w:rsidRDefault="0066107F" w:rsidP="0066107F">
          <w:pPr>
            <w:pStyle w:val="437466E524804ADAA8A49203DC2669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4969D7A67C436493ACC10773DCC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FEAF7-8802-49BF-838A-BCC3DEC3CCC6}"/>
      </w:docPartPr>
      <w:docPartBody>
        <w:p w:rsidR="004218E8" w:rsidRDefault="0066107F" w:rsidP="0066107F">
          <w:pPr>
            <w:pStyle w:val="6E4969D7A67C436493ACC10773DCC0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337AE-6A2F-4512-B98A-41CBCA7C7E0E}"/>
      </w:docPartPr>
      <w:docPartBody>
        <w:p w:rsidR="00937BCF" w:rsidRDefault="00063CDB">
          <w:r w:rsidRPr="00AE3F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CAB70B09664F51AD5D5E667C173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A89BA-175B-400B-BBAB-FDC7BAA03AB5}"/>
      </w:docPartPr>
      <w:docPartBody>
        <w:p w:rsidR="001E736B" w:rsidRDefault="000911D4" w:rsidP="000911D4">
          <w:pPr>
            <w:pStyle w:val="B4CAB70B09664F51AD5D5E667C173A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59187FC2CD942CFB0E8A5489D6D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6C0AE-11B4-4508-9DCB-201CB5DFE5A9}"/>
      </w:docPartPr>
      <w:docPartBody>
        <w:p w:rsidR="001E736B" w:rsidRDefault="000911D4" w:rsidP="000911D4">
          <w:pPr>
            <w:pStyle w:val="259187FC2CD942CFB0E8A5489D6D8B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2D3D535294C29B9BACC845ACBA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C4CCA-8C06-43ED-9D9D-03C8E2FD2BA2}"/>
      </w:docPartPr>
      <w:docPartBody>
        <w:p w:rsidR="001E736B" w:rsidRDefault="000911D4" w:rsidP="000911D4">
          <w:pPr>
            <w:pStyle w:val="0C92D3D535294C29B9BACC845ACBA4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E49AB1FFAB416EB31166D114EA9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280D5-0F0D-4A44-BCE5-49CD3F55DD06}"/>
      </w:docPartPr>
      <w:docPartBody>
        <w:p w:rsidR="001E736B" w:rsidRDefault="000911D4" w:rsidP="000911D4">
          <w:pPr>
            <w:pStyle w:val="36E49AB1FFAB416EB31166D114EA97E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6604ADD23448A383237E18E8705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BDA7C-1B12-4187-94F5-A4623FC0CB7D}"/>
      </w:docPartPr>
      <w:docPartBody>
        <w:p w:rsidR="001E736B" w:rsidRDefault="000911D4" w:rsidP="000911D4">
          <w:pPr>
            <w:pStyle w:val="5E6604ADD23448A383237E18E8705B4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9116458DBE4B05A8EEE0FB3E7D3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A5FE6-D2C8-4145-8152-A7F6DFFFC0E2}"/>
      </w:docPartPr>
      <w:docPartBody>
        <w:p w:rsidR="001E736B" w:rsidRDefault="000911D4" w:rsidP="000911D4">
          <w:pPr>
            <w:pStyle w:val="B59116458DBE4B05A8EEE0FB3E7D380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61FB"/>
    <w:rsid w:val="00063CDB"/>
    <w:rsid w:val="000911D4"/>
    <w:rsid w:val="000B3F97"/>
    <w:rsid w:val="000C5AC1"/>
    <w:rsid w:val="001605E4"/>
    <w:rsid w:val="001D6FE3"/>
    <w:rsid w:val="001E736B"/>
    <w:rsid w:val="001F6C15"/>
    <w:rsid w:val="002F6AA1"/>
    <w:rsid w:val="003E037C"/>
    <w:rsid w:val="004218E8"/>
    <w:rsid w:val="00441283"/>
    <w:rsid w:val="00464C25"/>
    <w:rsid w:val="005073E4"/>
    <w:rsid w:val="005902D1"/>
    <w:rsid w:val="005C4570"/>
    <w:rsid w:val="005E35BE"/>
    <w:rsid w:val="0066107F"/>
    <w:rsid w:val="00781235"/>
    <w:rsid w:val="00811CEF"/>
    <w:rsid w:val="008C10D1"/>
    <w:rsid w:val="00905AE5"/>
    <w:rsid w:val="00920D69"/>
    <w:rsid w:val="00937BCF"/>
    <w:rsid w:val="00945FCD"/>
    <w:rsid w:val="00997A5F"/>
    <w:rsid w:val="00B04F90"/>
    <w:rsid w:val="00C03606"/>
    <w:rsid w:val="00C473CC"/>
    <w:rsid w:val="00D03585"/>
    <w:rsid w:val="00D15F3E"/>
    <w:rsid w:val="00D9598C"/>
    <w:rsid w:val="00E50F08"/>
    <w:rsid w:val="00EE0975"/>
    <w:rsid w:val="00F619A6"/>
    <w:rsid w:val="00F635C5"/>
    <w:rsid w:val="00F90B5E"/>
    <w:rsid w:val="00F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11D4"/>
    <w:rPr>
      <w:color w:val="808080"/>
    </w:rPr>
  </w:style>
  <w:style w:type="paragraph" w:customStyle="1" w:styleId="B64F7A93D1D54A74B92D7495B4302158">
    <w:name w:val="B64F7A93D1D54A74B92D7495B4302158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B4B26067734116B6101D43DD574190">
    <w:name w:val="83B4B26067734116B6101D43DD574190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17E807A43D44F26AAA622B21A3F19E4">
    <w:name w:val="E17E807A43D44F26AAA622B21A3F19E4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14CFB3D544423E9D3D2306308271FB">
    <w:name w:val="8314CFB3D544423E9D3D2306308271FB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E0722DBD3D4E2D88F3482ABC237F8C">
    <w:name w:val="B9E0722DBD3D4E2D88F3482ABC237F8C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2EF0E63DCD4E308F692448A56A8B98">
    <w:name w:val="7C2EF0E63DCD4E308F692448A56A8B98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CAB70B09664F51AD5D5E667C173ABF">
    <w:name w:val="B4CAB70B09664F51AD5D5E667C173ABF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9187FC2CD942CFB0E8A5489D6D8BE9">
    <w:name w:val="259187FC2CD942CFB0E8A5489D6D8BE9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0C92D3D535294C29B9BACC845ACBA4B1">
    <w:name w:val="0C92D3D535294C29B9BACC845ACBA4B1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36E49AB1FFAB416EB31166D114EA97ED">
    <w:name w:val="36E49AB1FFAB416EB31166D114EA97ED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6604ADD23448A383237E18E8705B48">
    <w:name w:val="5E6604ADD23448A383237E18E8705B48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9116458DBE4B05A8EEE0FB3E7D3809">
    <w:name w:val="B59116458DBE4B05A8EEE0FB3E7D3809"/>
    <w:rsid w:val="00091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A8F1C613E4584404B4D5E981F6D00F7E">
    <w:name w:val="A8F1C613E4584404B4D5E981F6D00F7E"/>
    <w:rsid w:val="0066107F"/>
  </w:style>
  <w:style w:type="paragraph" w:customStyle="1" w:styleId="EEAD0D401F614255930F1B57822DB675">
    <w:name w:val="EEAD0D401F614255930F1B57822DB675"/>
    <w:rsid w:val="0066107F"/>
  </w:style>
  <w:style w:type="paragraph" w:customStyle="1" w:styleId="E60F9AE70691409FA000ADB5997D6AA8">
    <w:name w:val="E60F9AE70691409FA000ADB5997D6AA8"/>
    <w:rsid w:val="0066107F"/>
  </w:style>
  <w:style w:type="paragraph" w:customStyle="1" w:styleId="E8AE1C8E787440A195B24B77286AC677">
    <w:name w:val="E8AE1C8E787440A195B24B77286AC677"/>
    <w:rsid w:val="0066107F"/>
  </w:style>
  <w:style w:type="paragraph" w:customStyle="1" w:styleId="DA2D59AB677C4133914E058FDC136924">
    <w:name w:val="DA2D59AB677C4133914E058FDC136924"/>
    <w:rsid w:val="0066107F"/>
  </w:style>
  <w:style w:type="paragraph" w:customStyle="1" w:styleId="B63D6B9620A74BEEA5F09B1E4C11237B">
    <w:name w:val="B63D6B9620A74BEEA5F09B1E4C11237B"/>
    <w:rsid w:val="0066107F"/>
  </w:style>
  <w:style w:type="paragraph" w:customStyle="1" w:styleId="DE96D01412214D83AF3314B60F221DDE">
    <w:name w:val="DE96D01412214D83AF3314B60F221DDE"/>
    <w:rsid w:val="0066107F"/>
  </w:style>
  <w:style w:type="paragraph" w:customStyle="1" w:styleId="74599D6822784E0A9B9912E35BF1D38B">
    <w:name w:val="74599D6822784E0A9B9912E35BF1D38B"/>
    <w:rsid w:val="0066107F"/>
  </w:style>
  <w:style w:type="paragraph" w:customStyle="1" w:styleId="437466E524804ADAA8A49203DC2669C0">
    <w:name w:val="437466E524804ADAA8A49203DC2669C0"/>
    <w:rsid w:val="0066107F"/>
  </w:style>
  <w:style w:type="paragraph" w:customStyle="1" w:styleId="6E4969D7A67C436493ACC10773DCC0A2">
    <w:name w:val="6E4969D7A67C436493ACC10773DCC0A2"/>
    <w:rsid w:val="0066107F"/>
  </w:style>
  <w:style w:type="paragraph" w:customStyle="1" w:styleId="1DA7A70E2F884FF6A3163EE17F49C19A">
    <w:name w:val="1DA7A70E2F884FF6A3163EE17F49C19A"/>
    <w:rsid w:val="00B04F9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D57D6-1D1F-43CC-ABA7-760DC47CD495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0D03D0BE-8D65-473C-8193-BD2ADAB0A5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37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BCTest</cp:lastModifiedBy>
  <cp:revision>8</cp:revision>
  <dcterms:created xsi:type="dcterms:W3CDTF">2024-04-25T23:49:00Z</dcterms:created>
  <dcterms:modified xsi:type="dcterms:W3CDTF">2025-06-02T18:15:00Z</dcterms:modified>
</cp:coreProperties>
</file>