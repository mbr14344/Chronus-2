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4"/>
        <w:gridCol w:w="2469"/>
        <w:gridCol w:w="817"/>
        <w:gridCol w:w="3401"/>
        <w:gridCol w:w="9"/>
      </w:tblGrid>
      <w:tr w:rsidR="009D29F0" w14:paraId="34529387" w14:textId="77777777" w:rsidTr="00390535">
        <w:trPr>
          <w:gridAfter w:val="1"/>
          <w:wAfter w:w="9" w:type="dxa"/>
          <w:trHeight w:val="1584"/>
        </w:trPr>
        <w:tc>
          <w:tcPr>
            <w:tcW w:w="6210" w:type="dxa"/>
            <w:gridSpan w:val="2"/>
            <w:vAlign w:val="center"/>
          </w:tcPr>
          <w:p w14:paraId="0E332226" w14:textId="77777777" w:rsidR="0023400D" w:rsidRPr="0023400D" w:rsidRDefault="00000000" w:rsidP="0023400D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="0023400D" w:rsidRP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 Title Lbl</w:t>
                </w:r>
              </w:sdtContent>
            </w:sdt>
          </w:p>
          <w:p w14:paraId="5AB1B7B6" w14:textId="77777777" w:rsidR="0023400D" w:rsidRPr="00854DDE" w:rsidRDefault="00000000" w:rsidP="0023400D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="0023400D" w:rsidRPr="00854DDE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14:paraId="6EE1ABE3" w14:textId="77777777" w:rsidR="009D29F0" w:rsidRDefault="009D29F0" w:rsidP="0023400D">
            <w:pPr>
              <w:contextualSpacing/>
            </w:pPr>
          </w:p>
        </w:tc>
        <w:tc>
          <w:tcPr>
            <w:tcW w:w="4320" w:type="dxa"/>
            <w:gridSpan w:val="2"/>
          </w:tcPr>
          <w:p w14:paraId="628C1D72" w14:textId="77777777" w:rsidR="009D29F0" w:rsidRDefault="00000000" w:rsidP="0023400D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DFF8BEC2-C0A4-435F-9715-E42E03FFB647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727E6773" wp14:editId="2B0E6C0F">
                      <wp:extent cx="1993392" cy="1993392"/>
                      <wp:effectExtent l="0" t="0" r="6985" b="6985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93392" cy="19933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14:paraId="335CDD14" w14:textId="77777777" w:rsidTr="00390535">
        <w:trPr>
          <w:cantSplit/>
          <w:trHeight w:val="360"/>
        </w:trPr>
        <w:tc>
          <w:tcPr>
            <w:tcW w:w="3513" w:type="dxa"/>
          </w:tcPr>
          <w:p w14:paraId="5EF27835" w14:textId="77777777" w:rsidR="0023400D" w:rsidRPr="00EB2DC0" w:rsidRDefault="0023400D" w:rsidP="00EB2DC0">
            <w:pPr>
              <w:pStyle w:val="NoSpacing"/>
            </w:pPr>
          </w:p>
        </w:tc>
        <w:tc>
          <w:tcPr>
            <w:tcW w:w="3514" w:type="dxa"/>
            <w:gridSpan w:val="2"/>
            <w:vAlign w:val="bottom"/>
          </w:tcPr>
          <w:p w14:paraId="16FA851D" w14:textId="77777777" w:rsidR="0023400D" w:rsidRPr="00537DB7" w:rsidRDefault="0023400D" w:rsidP="002A37A1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DFF8BEC2-C0A4-435F-9715-E42E03FFB647}"/>
              <w:text/>
            </w:sdtPr>
            <w:sdtContent>
              <w:p w14:paraId="23D166AE" w14:textId="77777777" w:rsidR="0023400D" w:rsidRPr="006921DE" w:rsidRDefault="0023400D" w:rsidP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14:paraId="3D0EFBB7" w14:textId="77777777" w:rsidTr="00390535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DFF8BEC2-C0A4-435F-9715-E42E03FFB647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14:paraId="0C9A2721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3514" w:type="dxa"/>
            <w:gridSpan w:val="2"/>
          </w:tcPr>
          <w:p w14:paraId="10DBCED2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14:paraId="5B99F9BF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DFF8BEC2-C0A4-435F-9715-E42E03FFB647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14:paraId="78B5A778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DFF8BEC2-C0A4-435F-9715-E42E03FFB647}"/>
            <w:text/>
          </w:sdtPr>
          <w:sdtContent>
            <w:tc>
              <w:tcPr>
                <w:tcW w:w="3513" w:type="dxa"/>
              </w:tcPr>
              <w:p w14:paraId="02DB6178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3514" w:type="dxa"/>
            <w:gridSpan w:val="2"/>
          </w:tcPr>
          <w:p w14:paraId="3536DEBC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14:paraId="150B973C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DFF8BEC2-C0A4-435F-9715-E42E03FFB647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14:paraId="4816AA8E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DFF8BEC2-C0A4-435F-9715-E42E03FFB647}"/>
            <w:text/>
          </w:sdtPr>
          <w:sdtContent>
            <w:tc>
              <w:tcPr>
                <w:tcW w:w="3513" w:type="dxa"/>
              </w:tcPr>
              <w:p w14:paraId="6BE69C27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3514" w:type="dxa"/>
            <w:gridSpan w:val="2"/>
          </w:tcPr>
          <w:p w14:paraId="09018439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14:paraId="1A3A4285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DFF8BEC2-C0A4-435F-9715-E42E03FFB647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14:paraId="141DE820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DFF8BEC2-C0A4-435F-9715-E42E03FFB647}"/>
            <w:text/>
          </w:sdtPr>
          <w:sdtContent>
            <w:tc>
              <w:tcPr>
                <w:tcW w:w="3513" w:type="dxa"/>
              </w:tcPr>
              <w:p w14:paraId="2899D2F1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3514" w:type="dxa"/>
            <w:gridSpan w:val="2"/>
          </w:tcPr>
          <w:p w14:paraId="303E3AB9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14:paraId="5E5F9682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DFF8BEC2-C0A4-435F-9715-E42E03FFB647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14:paraId="55C5DD44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DFF8BEC2-C0A4-435F-9715-E42E03FFB647}"/>
            <w:text/>
          </w:sdtPr>
          <w:sdtContent>
            <w:tc>
              <w:tcPr>
                <w:tcW w:w="3513" w:type="dxa"/>
              </w:tcPr>
              <w:p w14:paraId="5A5EC081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3514" w:type="dxa"/>
            <w:gridSpan w:val="2"/>
          </w:tcPr>
          <w:p w14:paraId="000C0D81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14:paraId="696EABE8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DFF8BEC2-C0A4-435F-9715-E42E03FFB647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14:paraId="45051C36" w14:textId="77777777" w:rsidTr="00390535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DFF8BEC2-C0A4-435F-9715-E42E03FFB647}"/>
            <w:text/>
          </w:sdtPr>
          <w:sdtContent>
            <w:tc>
              <w:tcPr>
                <w:tcW w:w="3513" w:type="dxa"/>
              </w:tcPr>
              <w:p w14:paraId="22C65618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3514" w:type="dxa"/>
            <w:gridSpan w:val="2"/>
          </w:tcPr>
          <w:p w14:paraId="2DE188C6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14:paraId="4048D44B" w14:textId="77777777" w:rsidR="0023400D" w:rsidRPr="00854DDE" w:rsidRDefault="0023400D" w:rsidP="0023400D">
            <w:pPr>
              <w:pStyle w:val="NoSpacing"/>
              <w:rPr>
                <w:sz w:val="20"/>
                <w:szCs w:val="20"/>
              </w:rPr>
            </w:pPr>
          </w:p>
        </w:tc>
      </w:tr>
      <w:tr w:rsidR="0023400D" w14:paraId="6891E431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DFF8BEC2-C0A4-435F-9715-E42E03FFB647}"/>
            <w:text/>
          </w:sdtPr>
          <w:sdtContent>
            <w:tc>
              <w:tcPr>
                <w:tcW w:w="3513" w:type="dxa"/>
              </w:tcPr>
              <w:p w14:paraId="70180AB9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3514" w:type="dxa"/>
            <w:gridSpan w:val="2"/>
          </w:tcPr>
          <w:p w14:paraId="65604381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14:paraId="390AA612" w14:textId="77777777" w:rsidR="0023400D" w:rsidRDefault="0023400D" w:rsidP="0023400D">
            <w:pPr>
              <w:pStyle w:val="NoSpacing"/>
            </w:pPr>
          </w:p>
        </w:tc>
      </w:tr>
      <w:tr w:rsidR="0023400D" w14:paraId="2732D43B" w14:textId="77777777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DFF8BEC2-C0A4-435F-9715-E42E03FFB647}"/>
            <w:text/>
          </w:sdtPr>
          <w:sdtContent>
            <w:tc>
              <w:tcPr>
                <w:tcW w:w="3513" w:type="dxa"/>
              </w:tcPr>
              <w:p w14:paraId="3FEC1BF8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3514" w:type="dxa"/>
            <w:gridSpan w:val="2"/>
          </w:tcPr>
          <w:p w14:paraId="5FF9CFB6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14:paraId="0DA2520F" w14:textId="77777777" w:rsidR="0023400D" w:rsidRDefault="0023400D" w:rsidP="0023400D">
            <w:pPr>
              <w:pStyle w:val="NoSpacing"/>
            </w:pPr>
          </w:p>
        </w:tc>
      </w:tr>
    </w:tbl>
    <w:tbl>
      <w:tblPr>
        <w:tblW w:w="10639" w:type="dxa"/>
        <w:jc w:val="right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499"/>
        <w:gridCol w:w="2648"/>
        <w:gridCol w:w="1144"/>
        <w:gridCol w:w="716"/>
        <w:gridCol w:w="1859"/>
        <w:gridCol w:w="142"/>
        <w:gridCol w:w="2631"/>
      </w:tblGrid>
      <w:tr w:rsidR="005A2FAF" w:rsidRPr="0046083A" w14:paraId="1C84B325" w14:textId="77777777" w:rsidTr="0018153E">
        <w:trPr>
          <w:trHeight w:val="526"/>
          <w:jc w:val="right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ItemNo_Line_Lbl[1]" w:storeItemID="{DFF8BEC2-C0A4-435F-9715-E42E03FFB647}"/>
            <w:text/>
          </w:sdtPr>
          <w:sdtContent>
            <w:tc>
              <w:tcPr>
                <w:tcW w:w="1499" w:type="dxa"/>
                <w:shd w:val="clear" w:color="auto" w:fill="0070C0"/>
                <w:vAlign w:val="bottom"/>
              </w:tcPr>
              <w:p w14:paraId="5DFC7246" w14:textId="77777777" w:rsidR="005A2FAF" w:rsidRPr="00871B1C" w:rsidRDefault="005A2FAF" w:rsidP="00572B65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CD513895BC124CD6B597A1386CA80397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Content>
            <w:tc>
              <w:tcPr>
                <w:tcW w:w="2648" w:type="dxa"/>
                <w:shd w:val="clear" w:color="auto" w:fill="FFC000"/>
                <w:vAlign w:val="bottom"/>
              </w:tcPr>
              <w:p w14:paraId="38B8D114" w14:textId="77777777" w:rsidR="005A2FAF" w:rsidRPr="00871B1C" w:rsidRDefault="005A2FAF" w:rsidP="00572B65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Quantity_Line_Lbl[1]" w:storeItemID="{DFF8BEC2-C0A4-435F-9715-E42E03FFB647}"/>
            <w:text/>
          </w:sdtPr>
          <w:sdtContent>
            <w:tc>
              <w:tcPr>
                <w:tcW w:w="1144" w:type="dxa"/>
                <w:shd w:val="clear" w:color="auto" w:fill="0070C0"/>
                <w:vAlign w:val="bottom"/>
              </w:tcPr>
              <w:p w14:paraId="2539CA74" w14:textId="77777777" w:rsidR="005A2FAF" w:rsidRPr="00871B1C" w:rsidRDefault="005A2FAF" w:rsidP="00572B65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_Lbl[1]" w:storeItemID="{DFF8BEC2-C0A4-435F-9715-E42E03FFB647}"/>
            <w:text/>
          </w:sdtPr>
          <w:sdtContent>
            <w:tc>
              <w:tcPr>
                <w:tcW w:w="716" w:type="dxa"/>
                <w:shd w:val="clear" w:color="auto" w:fill="0070C0"/>
                <w:vAlign w:val="bottom"/>
              </w:tcPr>
              <w:p w14:paraId="351883FB" w14:textId="77777777" w:rsidR="005A2FAF" w:rsidRPr="00871B1C" w:rsidRDefault="005A2FAF" w:rsidP="0048687D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2"/>
            <w:tag w:val="#Nav: Standard_Sales_Invoice/1306"/>
            <w:id w:val="-992713755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:text/>
          </w:sdtPr>
          <w:sdtContent>
            <w:tc>
              <w:tcPr>
                <w:tcW w:w="2001" w:type="dxa"/>
                <w:gridSpan w:val="2"/>
                <w:shd w:val="clear" w:color="auto" w:fill="0070C0"/>
                <w:vAlign w:val="bottom"/>
              </w:tcPr>
              <w:p w14:paraId="088C04BC" w14:textId="77777777" w:rsidR="005A2FAF" w:rsidRPr="00871B1C" w:rsidRDefault="005A2FAF" w:rsidP="00572B65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UnitPrice_Lbl2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bl"/>
            <w:tag w:val="#Nav: Standard_Sales_Invoice/1306"/>
            <w:id w:val="-1881476720"/>
            <w:placeholder>
              <w:docPart w:val="7E7E207D31C04A65A04BE7D7E31BFEEF"/>
            </w:placeholder>
            <w:dataBinding w:prefixMappings="xmlns:ns0='urn:microsoft-dynamics-nav/reports/Standard_Sales_Invoice/1306/'" w:xpath="/ns0:NavWordReportXmlPart[1]/ns0:Header[1]/ns0:Line[1]/ns0:LineAmount_Lbl[1]" w:storeItemID="{DFF8BEC2-C0A4-435F-9715-E42E03FFB647}"/>
            <w:text/>
          </w:sdtPr>
          <w:sdtContent>
            <w:tc>
              <w:tcPr>
                <w:tcW w:w="2631" w:type="dxa"/>
                <w:shd w:val="clear" w:color="auto" w:fill="0070C0"/>
                <w:vAlign w:val="bottom"/>
              </w:tcPr>
              <w:p w14:paraId="7E9E5DE2" w14:textId="77777777" w:rsidR="005A2FAF" w:rsidRPr="00871B1C" w:rsidRDefault="005A2FAF" w:rsidP="00572B65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LineAmount_Lbl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64BB4A6CA9614EEC83054D4FE082FAD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5A2FAF" w:rsidRPr="00FD3C3E" w14:paraId="143472D0" w14:textId="77777777" w:rsidTr="000060FA">
                <w:trPr>
                  <w:trHeight w:val="393"/>
                  <w:jc w:val="right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0E1D3EA79AF4047B4F0DF054CDEF12C"/>
                    </w:placeholder>
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499" w:type="dxa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29D958A7" w14:textId="77777777" w:rsidR="005A2FAF" w:rsidRPr="00947B95" w:rsidRDefault="005A2FAF" w:rsidP="00564D95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54B444B632064405B0DDF7D878ECD7F1"/>
                    </w:placeholder>
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<w:text/>
                  </w:sdtPr>
                  <w:sdtContent>
                    <w:tc>
                      <w:tcPr>
                        <w:tcW w:w="2648" w:type="dxa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122AB9B7" w14:textId="77777777" w:rsidR="005A2FAF" w:rsidRPr="00947B95" w:rsidRDefault="005A2FAF" w:rsidP="00564D95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49FA194A4B5434CBEB62104F379392D"/>
                    </w:placeholder>
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<w:text/>
                  </w:sdtPr>
                  <w:sdtContent>
                    <w:tc>
                      <w:tcPr>
                        <w:tcW w:w="1144" w:type="dxa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0C235A0E" w14:textId="77777777" w:rsidR="005A2FAF" w:rsidRPr="00947B95" w:rsidRDefault="005A2FAF" w:rsidP="00564D95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082250ED734A4AAA877E3F5889416BCA"/>
                    </w:placeholder>
                    <w:dataBinding w:prefixMappings="xmlns:ns0='urn:microsoft-dynamics-nav/reports/Standard_Sales_Invoice/1306/'" w:xpath="/ns0:NavWordReportXmlPart[1]/ns0:Header[1]/ns0:Line[1]/ns0:UnitOfMeasure[1]" w:storeItemID="{DFF8BEC2-C0A4-435F-9715-E42E03FFB647}"/>
                    <w:text/>
                  </w:sdtPr>
                  <w:sdtContent>
                    <w:tc>
                      <w:tcPr>
                        <w:tcW w:w="716" w:type="dxa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434283E2" w14:textId="77777777" w:rsidR="005A2FAF" w:rsidRPr="00947B95" w:rsidRDefault="005A2FAF" w:rsidP="00564D95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BF40665936FA42F4BA16D9892B85E332"/>
                    </w:placeholder>
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<w:text/>
                  </w:sdtPr>
                  <w:sdtContent>
                    <w:tc>
                      <w:tcPr>
                        <w:tcW w:w="2001" w:type="dxa"/>
                        <w:gridSpan w:val="2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69CA42CD" w14:textId="77777777" w:rsidR="005A2FAF" w:rsidRPr="00947B95" w:rsidRDefault="005A2FAF" w:rsidP="00564D95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5FD5B70FDB424DC58758DA15C2140481"/>
                    </w:placeholder>
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<w:text/>
                  </w:sdtPr>
                  <w:sdtContent>
                    <w:tc>
                      <w:tcPr>
                        <w:tcW w:w="2631" w:type="dxa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0F719A2D" w14:textId="77777777" w:rsidR="005A2FAF" w:rsidRPr="00947B95" w:rsidRDefault="005A2FAF" w:rsidP="00564D95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DFF8BEC2-C0A4-435F-9715-E42E03FFB647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09D3CEBE92E34F0C83C1142D1EBFA8E3"/>
              </w:placeholder>
              <w15:repeatingSectionItem/>
            </w:sdtPr>
            <w:sdtContent>
              <w:tr w:rsidR="0033761E" w:rsidRPr="0046083A" w14:paraId="5EE156BE" w14:textId="77777777" w:rsidTr="000060FA">
                <w:trPr>
                  <w:trHeight w:val="343"/>
                  <w:jc w:val="right"/>
                </w:trPr>
                <w:tc>
                  <w:tcPr>
                    <w:tcW w:w="1499" w:type="dxa"/>
                    <w:tcBorders>
                      <w:bottom w:val="single" w:sz="4" w:space="0" w:color="9B9482" w:themeColor="text2" w:themeTint="99"/>
                    </w:tcBorders>
                  </w:tcPr>
                  <w:p w14:paraId="3B254D76" w14:textId="77777777" w:rsidR="0033761E" w:rsidRPr="00947B95" w:rsidRDefault="0033761E" w:rsidP="009B79E5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48" w:type="dxa"/>
                    <w:tcBorders>
                      <w:bottom w:val="single" w:sz="4" w:space="0" w:color="9B9482" w:themeColor="text2" w:themeTint="99"/>
                    </w:tcBorders>
                  </w:tcPr>
                  <w:p w14:paraId="21196EAD" w14:textId="77777777" w:rsidR="0033761E" w:rsidRPr="00947B95" w:rsidRDefault="0033761E" w:rsidP="009B79E5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44" w:type="dxa"/>
                    <w:tcBorders>
                      <w:bottom w:val="single" w:sz="4" w:space="0" w:color="9B9482" w:themeColor="text2" w:themeTint="99"/>
                    </w:tcBorders>
                  </w:tcPr>
                  <w:p w14:paraId="67B7AF46" w14:textId="77777777" w:rsidR="0033761E" w:rsidRPr="00947B95" w:rsidRDefault="0033761E" w:rsidP="009B79E5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DFF8BEC2-C0A4-435F-9715-E42E03FFB647}"/>
                    <w:text/>
                  </w:sdtPr>
                  <w:sdtContent>
                    <w:tc>
                      <w:tcPr>
                        <w:tcW w:w="2717" w:type="dxa"/>
                        <w:gridSpan w:val="3"/>
                        <w:tcBorders>
                          <w:bottom w:val="single" w:sz="4" w:space="0" w:color="9B9482" w:themeColor="text2" w:themeTint="99"/>
                        </w:tcBorders>
                      </w:tcPr>
                      <w:p w14:paraId="0CCBF4C3" w14:textId="77777777" w:rsidR="0033761E" w:rsidRPr="00947B95" w:rsidRDefault="0033761E" w:rsidP="00564D95">
                        <w:pPr>
                          <w:pStyle w:val="Style2"/>
                          <w:rPr>
                            <w:sz w:val="20"/>
                            <w:szCs w:val="20"/>
                          </w:rPr>
                        </w:pPr>
                        <w:r w:rsidRPr="00947B95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056B694A6AF64E0E8FB3ADCF294CBCFD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DFF8BEC2-C0A4-435F-9715-E42E03FFB647}"/>
                    <w:text/>
                  </w:sdtPr>
                  <w:sdtContent>
                    <w:tc>
                      <w:tcPr>
                        <w:tcW w:w="2631" w:type="dxa"/>
                        <w:tcBorders>
                          <w:bottom w:val="single" w:sz="4" w:space="0" w:color="9B9482" w:themeColor="text2" w:themeTint="99"/>
                        </w:tcBorders>
                        <w:vAlign w:val="center"/>
                      </w:tcPr>
                      <w:p w14:paraId="077998A3" w14:textId="77777777" w:rsidR="0033761E" w:rsidRPr="00947B95" w:rsidRDefault="0033761E" w:rsidP="00564D95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33761E" w:rsidRPr="00FD3C3E" w14:paraId="1008414E" w14:textId="77777777" w:rsidTr="000060FA">
        <w:trPr>
          <w:trHeight w:val="221"/>
          <w:jc w:val="right"/>
        </w:trPr>
        <w:tc>
          <w:tcPr>
            <w:tcW w:w="4147" w:type="dxa"/>
            <w:gridSpan w:val="2"/>
            <w:tcBorders>
              <w:top w:val="single" w:sz="4" w:space="0" w:color="9B9482" w:themeColor="text2" w:themeTint="99"/>
              <w:bottom w:val="single" w:sz="4" w:space="0" w:color="002060"/>
            </w:tcBorders>
          </w:tcPr>
          <w:p w14:paraId="05C99357" w14:textId="77777777" w:rsidR="0033761E" w:rsidRPr="00947B95" w:rsidRDefault="0033761E" w:rsidP="007200A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44" w:type="dxa"/>
            <w:tcBorders>
              <w:top w:val="single" w:sz="4" w:space="0" w:color="9B9482" w:themeColor="text2" w:themeTint="99"/>
              <w:bottom w:val="single" w:sz="4" w:space="0" w:color="002060"/>
            </w:tcBorders>
          </w:tcPr>
          <w:p w14:paraId="21261BB1" w14:textId="77777777" w:rsidR="0033761E" w:rsidRPr="00947B95" w:rsidRDefault="0033761E" w:rsidP="007200AD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09AF4512AF2A4BCEAE070BBD95C4251C"/>
            </w:placeholder>
            <w:dataBinding w:prefixMappings="xmlns:ns0='urn:microsoft-dynamics-nav/reports/Standard_Sales_Invoice/1306/'" w:xpath="/ns0:NavWordReportXmlPart[1]/ns0:Header[1]/ns0:Totals[1]/ns0:TotalText[1]" w:storeItemID="{DFF8BEC2-C0A4-435F-9715-E42E03FFB647}"/>
            <w:text/>
          </w:sdtPr>
          <w:sdtContent>
            <w:tc>
              <w:tcPr>
                <w:tcW w:w="2575" w:type="dxa"/>
                <w:gridSpan w:val="2"/>
                <w:tcBorders>
                  <w:top w:val="single" w:sz="4" w:space="0" w:color="9B9482" w:themeColor="text2" w:themeTint="99"/>
                  <w:bottom w:val="single" w:sz="4" w:space="0" w:color="002060"/>
                </w:tcBorders>
              </w:tcPr>
              <w:p w14:paraId="4E0119C9" w14:textId="77777777" w:rsidR="0033761E" w:rsidRPr="00947B95" w:rsidRDefault="0033761E" w:rsidP="004D3B0A">
                <w:pPr>
                  <w:pStyle w:val="Strongnospacing"/>
                  <w:spacing w:before="40" w:after="40"/>
                  <w:rPr>
                    <w:sz w:val="20"/>
                  </w:rPr>
                </w:pPr>
                <w:r w:rsidRPr="00947B95">
                  <w:rPr>
                    <w:sz w:val="20"/>
                  </w:rPr>
                  <w:t>TotalText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D45E83FC9D1E48F38BFFFEF19821EF59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:text/>
          </w:sdtPr>
          <w:sdtContent>
            <w:tc>
              <w:tcPr>
                <w:tcW w:w="2773" w:type="dxa"/>
                <w:gridSpan w:val="2"/>
                <w:tcBorders>
                  <w:top w:val="single" w:sz="4" w:space="0" w:color="9B9482" w:themeColor="text2" w:themeTint="99"/>
                  <w:bottom w:val="single" w:sz="4" w:space="0" w:color="002060"/>
                </w:tcBorders>
                <w:vAlign w:val="center"/>
              </w:tcPr>
              <w:p w14:paraId="1B470E9C" w14:textId="77777777" w:rsidR="0033761E" w:rsidRPr="00947B95" w:rsidRDefault="0033761E" w:rsidP="004D3B0A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r w:rsidRPr="00947B95">
                  <w:rPr>
                    <w:sz w:val="20"/>
                    <w:szCs w:val="20"/>
                  </w:rPr>
                  <w:t>TotalAmountIncludingVAT</w:t>
                </w:r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403"/>
        <w:gridCol w:w="1842"/>
      </w:tblGrid>
      <w:tr w:rsidR="00D31EB2" w14:paraId="07B28D00" w14:textId="77777777" w:rsidTr="00B33B68">
        <w:trPr>
          <w:cantSplit/>
          <w:trHeight w:val="219"/>
        </w:trPr>
        <w:tc>
          <w:tcPr>
            <w:tcW w:w="3403" w:type="dxa"/>
            <w:noWrap/>
            <w:hideMark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SubjectToSalesTaxLbl"/>
              <w:tag w:val="#Nav: Standard_Sales_Invoice/1306"/>
              <w:id w:val="381217744"/>
              <w:placeholder>
                <w:docPart w:val="4BE76539618C4669A1E143208E486E07"/>
              </w:placeholder>
              <w:dataBinding w:prefixMappings="xmlns:ns0='urn:microsoft-dynamics-nav/reports/Standard_Sales_Invoice/1306/'" w:xpath="/ns0:NavWordReportXmlPart[1]/ns0:Header[1]/ns0:Totals[1]/ns0:AmountSubjectToSalesTaxLbl[1]" w:storeItemID="{DFF8BEC2-C0A4-435F-9715-E42E03FFB647}"/>
              <w:text/>
            </w:sdtPr>
            <w:sdtContent>
              <w:p w14:paraId="27BDFD84" w14:textId="77777777" w:rsidR="00D31EB2" w:rsidRPr="00947B95" w:rsidRDefault="00D31EB2" w:rsidP="00B33B68">
                <w:pPr>
                  <w:pStyle w:val="Heading1"/>
                  <w:spacing w:before="0" w:after="0" w:line="240" w:lineRule="exact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AmountSubjectToSalesTaxLbl</w:t>
                </w:r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SubjectToSalesTax"/>
              <w:tag w:val="#Nav: Standard_Sales_Invoice/1306"/>
              <w:id w:val="1164132221"/>
              <w:placeholder>
                <w:docPart w:val="773CAB0A634749BD84B11C58AFB0D094"/>
              </w:placeholder>
              <w:dataBinding w:prefixMappings="xmlns:ns0='urn:microsoft-dynamics-nav/reports/Standard_Sales_Invoice/1306/'" w:xpath="/ns0:NavWordReportXmlPart[1]/ns0:Header[1]/ns0:Totals[1]/ns0:AmountSubjectToSalesTax[1]" w:storeItemID="{DFF8BEC2-C0A4-435F-9715-E42E03FFB647}"/>
              <w:text/>
            </w:sdtPr>
            <w:sdtContent>
              <w:p w14:paraId="3EB382ED" w14:textId="77777777" w:rsidR="00D31EB2" w:rsidRPr="00947B95" w:rsidRDefault="00D31EB2" w:rsidP="00B33B68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AmountSubjectToSalesTax</w:t>
                </w:r>
              </w:p>
            </w:sdtContent>
          </w:sdt>
        </w:tc>
      </w:tr>
      <w:tr w:rsidR="00D31EB2" w14:paraId="1CA7F5B0" w14:textId="77777777" w:rsidTr="00B33B68">
        <w:trPr>
          <w:cantSplit/>
          <w:trHeight w:val="458"/>
        </w:trPr>
        <w:tc>
          <w:tcPr>
            <w:tcW w:w="3403" w:type="dxa"/>
            <w:noWrap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ExemptFromSalesTaxLbl"/>
              <w:tag w:val="#Nav: Standard_Sales_Invoice/1306"/>
              <w:id w:val="-277572845"/>
              <w:placeholder>
                <w:docPart w:val="3B3792D8D0314144B940E0051BC741F4"/>
              </w:placeholder>
              <w:dataBinding w:prefixMappings="xmlns:ns0='urn:microsoft-dynamics-nav/reports/Standard_Sales_Invoice/1306/'" w:xpath="/ns0:NavWordReportXmlPart[1]/ns0:Header[1]/ns0:Totals[1]/ns0:AmountExemptFromSalesTaxLbl[1]" w:storeItemID="{DFF8BEC2-C0A4-435F-9715-E42E03FFB647}"/>
              <w:text/>
            </w:sdtPr>
            <w:sdtContent>
              <w:p w14:paraId="67D7F6BD" w14:textId="77777777" w:rsidR="00D31EB2" w:rsidRPr="00947B95" w:rsidRDefault="00D31EB2" w:rsidP="00B33B68">
                <w:pPr>
                  <w:pStyle w:val="Heading1"/>
                  <w:spacing w:before="0" w:after="0" w:line="240" w:lineRule="exact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AmountExemptFromSalesTaxLbl</w:t>
                </w:r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ExemptFromSalesTax"/>
              <w:tag w:val="#Nav: Standard_Sales_Invoice/1306"/>
              <w:id w:val="1747686538"/>
              <w:placeholder>
                <w:docPart w:val="1D4B4F74C26D42BDB0B5068E1210FFF5"/>
              </w:placeholder>
              <w:dataBinding w:prefixMappings="xmlns:ns0='urn:microsoft-dynamics-nav/reports/Standard_Sales_Invoice/1306/'" w:xpath="/ns0:NavWordReportXmlPart[1]/ns0:Header[1]/ns0:Totals[1]/ns0:AmountExemptFromSalesTax[1]" w:storeItemID="{DFF8BEC2-C0A4-435F-9715-E42E03FFB647}"/>
              <w:text/>
            </w:sdtPr>
            <w:sdtContent>
              <w:p w14:paraId="6321A446" w14:textId="77777777" w:rsidR="00D31EB2" w:rsidRPr="00947B95" w:rsidRDefault="00D31EB2" w:rsidP="00B33B68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AmountExemptFromSalesTax</w:t>
                </w:r>
              </w:p>
            </w:sdtContent>
          </w:sdt>
        </w:tc>
      </w:tr>
    </w:tbl>
    <w:p w14:paraId="728915C2" w14:textId="77777777" w:rsidR="001D2965" w:rsidRPr="002848A5" w:rsidRDefault="001D2965" w:rsidP="00EC595B">
      <w:pPr>
        <w:pStyle w:val="SubGroupSeparation"/>
      </w:pPr>
    </w:p>
    <w:sdt>
      <w:sdtPr>
        <w:rPr>
          <w:rFonts w:asciiTheme="majorHAnsi" w:eastAsia="Calibri" w:hAnsiTheme="majorHAns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DFF8BEC2-C0A4-435F-9715-E42E03FFB647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asciiTheme="majorHAnsi" w:eastAsia="Calibri" w:hAnsiTheme="majorHAnsi" w:cs="Times New Roman"/>
              <w:color w:val="0070C0"/>
              <w:szCs w:val="16"/>
              <w:u w:val="single"/>
            </w:rPr>
            <w:id w:val="-2112965349"/>
            <w:placeholder>
              <w:docPart w:val="95A74152B287419C962D5DE6DAC609AB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DFF8BEC2-C0A4-435F-9715-E42E03FFB647}"/>
                <w:picture/>
              </w:sdtPr>
              <w:sdtContent>
                <w:p w14:paraId="1014B5DB" w14:textId="77777777" w:rsidR="002848A5" w:rsidRDefault="002848A5" w:rsidP="00564D95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7653A960" wp14:editId="7FD4A628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eastAsiaTheme="minorHAnsi" w:hAnsi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DFF8BEC2-C0A4-435F-9715-E42E03FFB647}"/>
                <w:text/>
              </w:sdtPr>
              <w:sdtContent>
                <w:p w14:paraId="05914823" w14:textId="77777777" w:rsidR="002848A5" w:rsidRPr="005A2FAF" w:rsidRDefault="005D1B96" w:rsidP="00564D95">
                  <w:pPr>
                    <w:pStyle w:val="Style1"/>
                    <w:rPr>
                      <w:color w:val="auto"/>
                      <w:sz w:val="20"/>
                      <w:szCs w:val="20"/>
                    </w:rPr>
                  </w:pPr>
                  <w:r w:rsidRPr="005A2FAF">
                    <w:rPr>
                      <w:rFonts w:asciiTheme="minorHAnsi" w:eastAsiaTheme="minorHAnsi" w:hAnsi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</w:p>
              </w:sdtContent>
            </w:sdt>
          </w:sdtContent>
        </w:sdt>
      </w:sdtContent>
    </w:sdt>
    <w:p w14:paraId="31891552" w14:textId="77777777" w:rsidR="008166C0" w:rsidRDefault="008166C0" w:rsidP="008166C0">
      <w:pPr>
        <w:pStyle w:val="SubGroupSeparation"/>
      </w:pPr>
    </w:p>
    <w:p w14:paraId="7303C3E0" w14:textId="77777777" w:rsidR="008166C0" w:rsidRDefault="008166C0" w:rsidP="00FF5235">
      <w:pPr>
        <w:spacing w:before="60" w:after="60"/>
        <w:ind w:right="144"/>
      </w:pPr>
    </w:p>
    <w:sectPr w:rsidR="008166C0" w:rsidSect="005A1080">
      <w:headerReference w:type="default" r:id="rId10"/>
      <w:footerReference w:type="default" r:id="rId11"/>
      <w:footerReference w:type="first" r:id="rId12"/>
      <w:pgSz w:w="12240" w:h="15840" w:code="1"/>
      <w:pgMar w:top="720" w:right="1080" w:bottom="720" w:left="108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89A6" w14:textId="77777777" w:rsidR="00B71210" w:rsidRDefault="00B71210" w:rsidP="00E40C63">
      <w:pPr>
        <w:spacing w:after="0"/>
      </w:pPr>
      <w:r>
        <w:separator/>
      </w:r>
    </w:p>
  </w:endnote>
  <w:endnote w:type="continuationSeparator" w:id="0">
    <w:p w14:paraId="4F7324E6" w14:textId="77777777" w:rsidR="00B71210" w:rsidRDefault="00B71210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080"/>
    </w:tblGrid>
    <w:tr w:rsidR="001D1CE2" w:rsidRPr="00982950" w14:paraId="5DFE1E12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469"/>
          </w:tblGrid>
          <w:tr w:rsidR="00C43401" w14:paraId="6620C160" w14:textId="77777777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Content>
                <w:tc>
                  <w:tcPr>
                    <w:tcW w:w="5000" w:type="pct"/>
                  </w:tcPr>
                  <w:p w14:paraId="4BD5DA33" w14:textId="77777777" w:rsidR="00C43401" w:rsidRDefault="00C43401" w:rsidP="0090637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14:paraId="11A765EE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78D484BB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18"/>
      <w:gridCol w:w="2518"/>
      <w:gridCol w:w="2518"/>
      <w:gridCol w:w="2518"/>
    </w:tblGrid>
    <w:tr w:rsidR="0023400D" w14:paraId="1F62C0EE" w14:textId="77777777" w:rsidTr="0023400D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HomePage_Lbl"/>
          <w:tag w:val="#Nav: Standard_Sales_Invoice/1306"/>
          <w:id w:val="649635640"/>
          <w:placeholder>
            <w:docPart w:val="0379F24208A14033A2A349BA11B20C57"/>
          </w:placeholder>
          <w:dataBinding w:prefixMappings="xmlns:ns0='urn:microsoft-dynamics-nav/reports/Standard_Sales_Invoice/1306/'" w:xpath="/ns0:NavWordReportXmlPart[1]/ns0:Header[1]/ns0:HomePage_Lbl[1]" w:storeItemID="{DFF8BEC2-C0A4-435F-9715-E42E03FFB647}"/>
          <w:text/>
        </w:sdtPr>
        <w:sdtContent>
          <w:tc>
            <w:tcPr>
              <w:tcW w:w="1250" w:type="pct"/>
            </w:tcPr>
            <w:p w14:paraId="51D64F52" w14:textId="77777777" w:rsidR="0023400D" w:rsidRPr="003260F6" w:rsidRDefault="0023400D" w:rsidP="00C43401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PhoneNo_Lbl"/>
          <w:tag w:val="#Nav: Standard_Sales_Invoice/1306"/>
          <w:id w:val="560367384"/>
          <w:placeholder>
            <w:docPart w:val="0E5D4EF6A20D41868CC3D9337D2C6E46"/>
          </w:placeholder>
          <w:dataBinding w:prefixMappings="xmlns:ns0='urn:microsoft-dynamics-nav/reports/Standard_Sales_Invoice/1306/'" w:xpath="/ns0:NavWordReportXmlPart[1]/ns0:Header[1]/ns0:CompanyPhoneNo_Lbl[1]" w:storeItemID="{DFF8BEC2-C0A4-435F-9715-E42E03FFB647}"/>
          <w:text/>
        </w:sdtPr>
        <w:sdtContent>
          <w:tc>
            <w:tcPr>
              <w:tcW w:w="1250" w:type="pct"/>
            </w:tcPr>
            <w:p w14:paraId="25ADE10C" w14:textId="77777777" w:rsidR="0023400D" w:rsidRPr="003260F6" w:rsidRDefault="0023400D" w:rsidP="00C43401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EMail_Header_Lbl"/>
          <w:tag w:val="#Nav: Standard_Sales_Invoice/1306"/>
          <w:id w:val="-272474917"/>
          <w:placeholder>
            <w:docPart w:val="46C3E5A7C0714B5783D9EC860299EAB6"/>
          </w:placeholder>
          <w:dataBinding w:prefixMappings="xmlns:ns0='urn:microsoft-dynamics-nav/reports/Standard_Sales_Invoice/1306/'" w:xpath="/ns0:NavWordReportXmlPart[1]/ns0:Header[1]/ns0:EMail_Header_Lbl[1]" w:storeItemID="{DFF8BEC2-C0A4-435F-9715-E42E03FFB64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1A9F3E30" w14:textId="77777777" w:rsidR="0023400D" w:rsidRPr="003260F6" w:rsidRDefault="0023400D" w:rsidP="00C43401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EMail_Header_Lbl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 w16sdtdh:storeItemChecksum="iIS3og=="/>
        </w:sdtPr>
        <w:sdtContent>
          <w:tc>
            <w:tcPr>
              <w:tcW w:w="1250" w:type="pct"/>
            </w:tcPr>
            <w:p w14:paraId="6A216D15" w14:textId="6FBC2E79" w:rsidR="0023400D" w:rsidRPr="003260F6" w:rsidRDefault="00564D95" w:rsidP="00C43401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</w:p>
          </w:tc>
        </w:sdtContent>
      </w:sdt>
    </w:tr>
    <w:tr w:rsidR="0023400D" w:rsidRPr="00F83594" w14:paraId="24E05D94" w14:textId="77777777" w:rsidTr="0023400D">
      <w:sdt>
        <w:sdtPr>
          <w:rPr>
            <w:rFonts w:cstheme="minorHAnsi"/>
            <w:sz w:val="20"/>
            <w:szCs w:val="20"/>
          </w:rPr>
          <w:alias w:val="#Nav: /Header/CompanyHomePage"/>
          <w:tag w:val="#Nav: Standard_Sales_Invoice/1306"/>
          <w:id w:val="412437649"/>
          <w:placeholder>
            <w:docPart w:val="23AED02B3ED04951BC470DF72C4E5CE9"/>
          </w:placeholder>
          <w:dataBinding w:prefixMappings="xmlns:ns0='urn:microsoft-dynamics-nav/reports/Standard_Sales_Invoice/1306/'" w:xpath="/ns0:NavWordReportXmlPart[1]/ns0:Header[1]/ns0:CompanyHomePage[1]" w:storeItemID="{DFF8BEC2-C0A4-435F-9715-E42E03FFB647}"/>
          <w:text/>
        </w:sdtPr>
        <w:sdtContent>
          <w:tc>
            <w:tcPr>
              <w:tcW w:w="1250" w:type="pct"/>
            </w:tcPr>
            <w:p w14:paraId="2A903F6E" w14:textId="77777777" w:rsidR="0023400D" w:rsidRPr="005A2FAF" w:rsidRDefault="0023400D" w:rsidP="00C43401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PhoneNo"/>
          <w:tag w:val="#Nav: Standard_Sales_Invoice/1306"/>
          <w:id w:val="-1162540195"/>
          <w:placeholder>
            <w:docPart w:val="B02446A0005A43FCB0933B71A3676E75"/>
          </w:placeholder>
          <w:dataBinding w:prefixMappings="xmlns:ns0='urn:microsoft-dynamics-nav/reports/Standard_Sales_Invoice/1306/'" w:xpath="/ns0:NavWordReportXmlPart[1]/ns0:Header[1]/ns0:CompanyPhoneNo[1]" w:storeItemID="{DFF8BEC2-C0A4-435F-9715-E42E03FFB647}"/>
          <w:text/>
        </w:sdtPr>
        <w:sdtContent>
          <w:tc>
            <w:tcPr>
              <w:tcW w:w="1250" w:type="pct"/>
            </w:tcPr>
            <w:p w14:paraId="7ADE380C" w14:textId="77777777" w:rsidR="0023400D" w:rsidRPr="005A2FAF" w:rsidRDefault="0023400D" w:rsidP="00C43401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EMail"/>
          <w:tag w:val="#Nav: Standard_Sales_Invoice/1306"/>
          <w:id w:val="860396444"/>
          <w:placeholder>
            <w:docPart w:val="907758EE6B334C88903B346916881D3E"/>
          </w:placeholder>
          <w:dataBinding w:prefixMappings="xmlns:ns0='urn:microsoft-dynamics-nav/reports/Standard_Sales_Invoice/1306/'" w:xpath="/ns0:NavWordReportXmlPart[1]/ns0:Header[1]/ns0:CompanyEMail[1]" w:storeItemID="{DFF8BEC2-C0A4-435F-9715-E42E03FFB64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3A192370" w14:textId="77777777" w:rsidR="0023400D" w:rsidRPr="005A2FAF" w:rsidRDefault="0023400D" w:rsidP="00C43401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 w16sdtdh:storeItemChecksum="iIS3og=="/>
        </w:sdtPr>
        <w:sdtContent>
          <w:tc>
            <w:tcPr>
              <w:tcW w:w="1250" w:type="pct"/>
            </w:tcPr>
            <w:p w14:paraId="71715BEC" w14:textId="352EE428" w:rsidR="0023400D" w:rsidRPr="005A2FAF" w:rsidRDefault="00564D95" w:rsidP="00C43401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</w:rPr>
                <w:t>CompanyVATRegNo</w:t>
              </w:r>
            </w:p>
          </w:tc>
        </w:sdtContent>
      </w:sdt>
    </w:tr>
  </w:tbl>
  <w:p w14:paraId="4E72BF85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20FC" w14:textId="77777777" w:rsidR="00B71210" w:rsidRDefault="00B71210" w:rsidP="00E40C63">
      <w:pPr>
        <w:spacing w:after="0"/>
      </w:pPr>
      <w:r>
        <w:separator/>
      </w:r>
    </w:p>
  </w:footnote>
  <w:footnote w:type="continuationSeparator" w:id="0">
    <w:p w14:paraId="579A3615" w14:textId="77777777" w:rsidR="00B71210" w:rsidRDefault="00B71210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05"/>
      <w:gridCol w:w="4175"/>
    </w:tblGrid>
    <w:tr w:rsidR="00C43401" w14:paraId="37547389" w14:textId="77777777" w:rsidTr="00772EA7">
      <w:tc>
        <w:tcPr>
          <w:tcW w:w="2929" w:type="pct"/>
        </w:tcPr>
        <w:p w14:paraId="1B014AAD" w14:textId="77777777" w:rsidR="00C43401" w:rsidRPr="00C43401" w:rsidRDefault="00000000" w:rsidP="00C4340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DFF8BEC2-C0A4-435F-9715-E42E03FFB647}"/>
              <w:text/>
            </w:sdtPr>
            <w:sdtContent>
              <w:r w:rsidR="00C43401" w:rsidRPr="00C43401">
                <w:rPr>
                  <w:rStyle w:val="Strong"/>
                </w:rPr>
                <w:t>DocumentTitle_Lbl</w:t>
              </w:r>
            </w:sdtContent>
          </w:sdt>
          <w:r w:rsidR="00C43401" w:rsidRP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DFF8BEC2-C0A4-435F-9715-E42E03FFB647}"/>
              <w:text/>
            </w:sdtPr>
            <w:sdtContent>
              <w:r w:rsidR="001D2965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DFF8BEC2-C0A4-435F-9715-E42E03FFB647}"/>
            <w:text/>
          </w:sdtPr>
          <w:sdtContent>
            <w:p w14:paraId="1B9A95A8" w14:textId="77777777" w:rsidR="00C43401" w:rsidRDefault="00C43401" w:rsidP="00C43401">
              <w:pPr>
                <w:pStyle w:val="NoSpacing"/>
              </w:pPr>
              <w:r w:rsidRPr="00364456">
                <w:t>DocumentDate</w:t>
              </w:r>
            </w:p>
          </w:sdtContent>
        </w:sdt>
        <w:p w14:paraId="146C1A76" w14:textId="77777777" w:rsidR="00C43401" w:rsidRDefault="00000000" w:rsidP="00C4340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DFF8BEC2-C0A4-435F-9715-E42E03FFB647}"/>
              <w:text/>
            </w:sdtPr>
            <w:sdtContent>
              <w:r w:rsidR="00C43401" w:rsidRPr="00204F31">
                <w:t>Page_Lbl</w:t>
              </w:r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3376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</w:tc>
      <w:tc>
        <w:tcPr>
          <w:tcW w:w="2071" w:type="pct"/>
        </w:tcPr>
        <w:p w14:paraId="123FDED6" w14:textId="77777777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3DE126A9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60FA"/>
    <w:rsid w:val="00032E69"/>
    <w:rsid w:val="000357EB"/>
    <w:rsid w:val="0004538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5343"/>
    <w:rsid w:val="00177B82"/>
    <w:rsid w:val="0018153E"/>
    <w:rsid w:val="00186A4F"/>
    <w:rsid w:val="00193DE5"/>
    <w:rsid w:val="001A63CC"/>
    <w:rsid w:val="001B793C"/>
    <w:rsid w:val="001D1CE2"/>
    <w:rsid w:val="001D2965"/>
    <w:rsid w:val="001D6807"/>
    <w:rsid w:val="001E3C59"/>
    <w:rsid w:val="001F101C"/>
    <w:rsid w:val="001F1FAA"/>
    <w:rsid w:val="001F49F4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304C33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4029"/>
    <w:rsid w:val="003A0907"/>
    <w:rsid w:val="003A0E92"/>
    <w:rsid w:val="003A31D7"/>
    <w:rsid w:val="003A7E69"/>
    <w:rsid w:val="003B1D59"/>
    <w:rsid w:val="003B344A"/>
    <w:rsid w:val="003B4DE8"/>
    <w:rsid w:val="003C2C96"/>
    <w:rsid w:val="003D120B"/>
    <w:rsid w:val="003D4B80"/>
    <w:rsid w:val="003E2178"/>
    <w:rsid w:val="003F77E2"/>
    <w:rsid w:val="0040698F"/>
    <w:rsid w:val="00407EB3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62414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0FBB"/>
    <w:rsid w:val="00563DCD"/>
    <w:rsid w:val="00564D95"/>
    <w:rsid w:val="00571E70"/>
    <w:rsid w:val="00572373"/>
    <w:rsid w:val="00572B65"/>
    <w:rsid w:val="005731CF"/>
    <w:rsid w:val="0057386C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1080"/>
    <w:rsid w:val="005A2CF5"/>
    <w:rsid w:val="005A2FAF"/>
    <w:rsid w:val="005A4BD1"/>
    <w:rsid w:val="005B247B"/>
    <w:rsid w:val="005B3676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F21B5"/>
    <w:rsid w:val="00A00B95"/>
    <w:rsid w:val="00A01AB9"/>
    <w:rsid w:val="00A048EC"/>
    <w:rsid w:val="00A132E3"/>
    <w:rsid w:val="00A30C38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71210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479C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1B3F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DFB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F2A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A74152B287419C962D5DE6DAC6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49CEE-2247-4B4F-B7C5-70F4189D22F3}"/>
      </w:docPartPr>
      <w:docPartBody>
        <w:p w:rsidR="00A93787" w:rsidRDefault="00FC37AF" w:rsidP="00FC37AF">
          <w:pPr>
            <w:pStyle w:val="95A74152B287419C962D5DE6DAC609A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379F24208A14033A2A349BA11B20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A61D-7C75-4869-A7BD-12990A605E13}"/>
      </w:docPartPr>
      <w:docPartBody>
        <w:p w:rsidR="00B07230" w:rsidRDefault="001A3C35" w:rsidP="001A3C35">
          <w:pPr>
            <w:pStyle w:val="0379F24208A14033A2A349BA11B20C5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D4EF6A20D41868CC3D9337D2C6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1CDE-B465-4575-8374-5A8F88FAA729}"/>
      </w:docPartPr>
      <w:docPartBody>
        <w:p w:rsidR="00B07230" w:rsidRDefault="001A3C35" w:rsidP="001A3C35">
          <w:pPr>
            <w:pStyle w:val="0E5D4EF6A20D41868CC3D9337D2C6E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6C3E5A7C0714B5783D9EC860299E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628B-0DF7-47FC-B55B-D30B1FD792FA}"/>
      </w:docPartPr>
      <w:docPartBody>
        <w:p w:rsidR="00B07230" w:rsidRDefault="001A3C35" w:rsidP="001A3C35">
          <w:pPr>
            <w:pStyle w:val="46C3E5A7C0714B5783D9EC860299EAB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ED02B3ED04951BC470DF72C4E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4333-1D00-490B-B1E8-97FAE15CBC45}"/>
      </w:docPartPr>
      <w:docPartBody>
        <w:p w:rsidR="00B07230" w:rsidRDefault="001A3C35" w:rsidP="001A3C35">
          <w:pPr>
            <w:pStyle w:val="23AED02B3ED04951BC470DF72C4E5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2446A0005A43FCB0933B71A367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C19-34EC-4B7A-B918-41DF4A9D9BC1}"/>
      </w:docPartPr>
      <w:docPartBody>
        <w:p w:rsidR="00B07230" w:rsidRDefault="001A3C35" w:rsidP="001A3C35">
          <w:pPr>
            <w:pStyle w:val="B02446A0005A43FCB0933B71A3676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7758EE6B334C88903B346916881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2E12A-4355-4FC6-9ECF-C9DB7D3E4FEB}"/>
      </w:docPartPr>
      <w:docPartBody>
        <w:p w:rsidR="00B07230" w:rsidRDefault="001A3C35" w:rsidP="001A3C35">
          <w:pPr>
            <w:pStyle w:val="907758EE6B334C88903B346916881D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513895BC124CD6B597A1386CA80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79BB8-69BD-45BB-8050-D2BF1097DDB2}"/>
      </w:docPartPr>
      <w:docPartBody>
        <w:p w:rsidR="002D4377" w:rsidRDefault="00B807F9" w:rsidP="00B807F9">
          <w:pPr>
            <w:pStyle w:val="CD513895BC124CD6B597A1386CA803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7E207D31C04A65A04BE7D7E31BF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04F12-A95D-47D4-8F06-C9BB4537045F}"/>
      </w:docPartPr>
      <w:docPartBody>
        <w:p w:rsidR="002D4377" w:rsidRDefault="00B807F9" w:rsidP="00B807F9">
          <w:pPr>
            <w:pStyle w:val="7E7E207D31C04A65A04BE7D7E31BFEE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BB4A6CA9614EEC83054D4FE082F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C7968-20E9-4002-80D9-3539172015F2}"/>
      </w:docPartPr>
      <w:docPartBody>
        <w:p w:rsidR="002D4377" w:rsidRDefault="00B807F9" w:rsidP="00B807F9">
          <w:pPr>
            <w:pStyle w:val="64BB4A6CA9614EEC83054D4FE082FAD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E1D3EA79AF4047B4F0DF054CDEF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657EF-8149-48D5-85E9-60EDD585A898}"/>
      </w:docPartPr>
      <w:docPartBody>
        <w:p w:rsidR="002D4377" w:rsidRDefault="00B807F9" w:rsidP="00B807F9">
          <w:pPr>
            <w:pStyle w:val="40E1D3EA79AF4047B4F0DF054CDEF1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444B632064405B0DDF7D878ECD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65C37-6DCC-4D0F-8ECA-9F2FF75150EE}"/>
      </w:docPartPr>
      <w:docPartBody>
        <w:p w:rsidR="002D4377" w:rsidRDefault="00B807F9" w:rsidP="00B807F9">
          <w:pPr>
            <w:pStyle w:val="54B444B632064405B0DDF7D878ECD7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9FA194A4B5434CBEB62104F379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E3EF-DB56-4E1D-9563-9F4693504F1B}"/>
      </w:docPartPr>
      <w:docPartBody>
        <w:p w:rsidR="002D4377" w:rsidRDefault="00B807F9" w:rsidP="00B807F9">
          <w:pPr>
            <w:pStyle w:val="449FA194A4B5434CBEB62104F37939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2250ED734A4AAA877E3F5889416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058B9-30EC-44E4-B36B-F4C6322DFCB1}"/>
      </w:docPartPr>
      <w:docPartBody>
        <w:p w:rsidR="002D4377" w:rsidRDefault="00B807F9" w:rsidP="00B807F9">
          <w:pPr>
            <w:pStyle w:val="082250ED734A4AAA877E3F5889416B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40665936FA42F4BA16D9892B85E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B641E-9821-4342-99A5-084FB06487FA}"/>
      </w:docPartPr>
      <w:docPartBody>
        <w:p w:rsidR="002D4377" w:rsidRDefault="00B807F9" w:rsidP="00B807F9">
          <w:pPr>
            <w:pStyle w:val="BF40665936FA42F4BA16D9892B85E3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D5B70FDB424DC58758DA15C214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B4A4B-6C7F-4F8E-8D8B-393B818BE894}"/>
      </w:docPartPr>
      <w:docPartBody>
        <w:p w:rsidR="002D4377" w:rsidRDefault="00B807F9" w:rsidP="00B807F9">
          <w:pPr>
            <w:pStyle w:val="5FD5B70FDB424DC58758DA15C21404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D3CEBE92E34F0C83C1142D1EBFA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7920-6A00-4E6D-9912-DC748F4F6A85}"/>
      </w:docPartPr>
      <w:docPartBody>
        <w:p w:rsidR="00062BCC" w:rsidRDefault="002D4377" w:rsidP="002D4377">
          <w:pPr>
            <w:pStyle w:val="09D3CEBE92E34F0C83C1142D1EBFA8E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6B694A6AF64E0E8FB3ADCF294CB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8258A-CAFB-40A2-A8D9-0B5272485D18}"/>
      </w:docPartPr>
      <w:docPartBody>
        <w:p w:rsidR="00062BCC" w:rsidRDefault="002D4377" w:rsidP="002D4377">
          <w:pPr>
            <w:pStyle w:val="056B694A6AF64E0E8FB3ADCF294CBC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F4512AF2A4BCEAE070BBD95C4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A11AD-6F2F-484F-9C5E-8FC581B157F5}"/>
      </w:docPartPr>
      <w:docPartBody>
        <w:p w:rsidR="00062BCC" w:rsidRDefault="002D4377" w:rsidP="002D4377">
          <w:pPr>
            <w:pStyle w:val="09AF4512AF2A4BCEAE070BBD95C4251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E83FC9D1E48F38BFFFEF19821E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9FD47-CAD4-4287-99BA-C78CECF87EA0}"/>
      </w:docPartPr>
      <w:docPartBody>
        <w:p w:rsidR="00062BCC" w:rsidRDefault="002D4377" w:rsidP="002D4377">
          <w:pPr>
            <w:pStyle w:val="D45E83FC9D1E48F38BFFFEF19821EF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6539618C4669A1E143208E486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8392-7341-4757-A225-A8503AA1813D}"/>
      </w:docPartPr>
      <w:docPartBody>
        <w:p w:rsidR="00886193" w:rsidRDefault="006B1307" w:rsidP="006B1307">
          <w:pPr>
            <w:pStyle w:val="4BE76539618C4669A1E143208E486E0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CAB0A634749BD84B11C58AFB0D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F8AF7-6F28-4B05-8F11-2E06F25219AC}"/>
      </w:docPartPr>
      <w:docPartBody>
        <w:p w:rsidR="00886193" w:rsidRDefault="006B1307" w:rsidP="006B1307">
          <w:pPr>
            <w:pStyle w:val="773CAB0A634749BD84B11C58AFB0D094"/>
          </w:pPr>
          <w:r>
            <w:t>0.0</w:t>
          </w:r>
        </w:p>
      </w:docPartBody>
    </w:docPart>
    <w:docPart>
      <w:docPartPr>
        <w:name w:val="3B3792D8D0314144B940E0051BC7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4F11-13F2-47F8-AB99-6CB12CA9DCEE}"/>
      </w:docPartPr>
      <w:docPartBody>
        <w:p w:rsidR="00886193" w:rsidRDefault="006B1307" w:rsidP="006B1307">
          <w:pPr>
            <w:pStyle w:val="3B3792D8D0314144B940E0051BC741F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B4F74C26D42BDB0B5068E1210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9081-9B42-4D82-8B89-9DA5695EA6B6}"/>
      </w:docPartPr>
      <w:docPartBody>
        <w:p w:rsidR="00886193" w:rsidRDefault="006B1307" w:rsidP="006B1307">
          <w:pPr>
            <w:pStyle w:val="1D4B4F74C26D42BDB0B5068E1210FFF5"/>
          </w:pPr>
          <w:r>
            <w:t>0.0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111F37"/>
    <w:rsid w:val="00155F0C"/>
    <w:rsid w:val="00164E93"/>
    <w:rsid w:val="00187355"/>
    <w:rsid w:val="001A3C35"/>
    <w:rsid w:val="001B1B00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614D6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920D69"/>
    <w:rsid w:val="009248DD"/>
    <w:rsid w:val="00954758"/>
    <w:rsid w:val="009563FB"/>
    <w:rsid w:val="00997A5F"/>
    <w:rsid w:val="009B550E"/>
    <w:rsid w:val="00A21A72"/>
    <w:rsid w:val="00A27CB6"/>
    <w:rsid w:val="00A42AC1"/>
    <w:rsid w:val="00A555E7"/>
    <w:rsid w:val="00A732B7"/>
    <w:rsid w:val="00A81735"/>
    <w:rsid w:val="00A917F9"/>
    <w:rsid w:val="00A93787"/>
    <w:rsid w:val="00AC6E16"/>
    <w:rsid w:val="00AF6278"/>
    <w:rsid w:val="00AF7778"/>
    <w:rsid w:val="00B07230"/>
    <w:rsid w:val="00B20C44"/>
    <w:rsid w:val="00B24D45"/>
    <w:rsid w:val="00B25766"/>
    <w:rsid w:val="00B70ABA"/>
    <w:rsid w:val="00B807F9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E1B3F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30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95A74152B287419C962D5DE6DAC609AB">
    <w:name w:val="95A74152B287419C962D5DE6DAC609AB"/>
    <w:rsid w:val="00FC37AF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53AE5A96-8D1D-45CF-9205-42AD06875F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F8BEC2-C0A4-435F-9715-E42E03FFB647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2025-01-18T00:14:00Z</dcterms:created>
  <dcterms:modified xsi:type="dcterms:W3CDTF">2025-01-18T00:36:00Z</dcterms:modified>
</cp:coreProperties>
</file>