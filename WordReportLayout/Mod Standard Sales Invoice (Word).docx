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1"/>
        <w:gridCol w:w="4778"/>
      </w:tblGrid>
      <w:tr w:rsidRPr="00204F31" w:rsidR="00C43401" w:rsidTr="00225D4A" w14:paraId="1F456A85" w14:textId="77777777">
        <w:trPr>
          <w:cantSplit/>
          <w:trHeight w:val="314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6F9D57D6-1D1F-43CC-ABA7-760DC47CD495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733" w:type="pct"/>
              </w:tcPr>
              <w:p w:rsidRPr="00204F31" w:rsidR="00C43401" w:rsidP="00D54DEE" w:rsidRDefault="00C43401" w14:paraId="3935F9E9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6F9D57D6-1D1F-43CC-ABA7-760DC47CD495}"/>
            <w:text/>
          </w:sdtPr>
          <w:sdtContent>
            <w:tc>
              <w:tcPr>
                <w:tcW w:w="2267" w:type="pct"/>
              </w:tcPr>
              <w:p w:rsidRPr="00204F31" w:rsidR="00C43401" w:rsidP="008A5ABD" w:rsidRDefault="00C43401" w14:paraId="66C14372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225D4A" w14:paraId="41450502" w14:textId="77777777">
        <w:trPr>
          <w:cantSplit/>
          <w:trHeight w:val="314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6F9D57D6-1D1F-43CC-ABA7-760DC47CD495}"/>
            <w:text/>
          </w:sdtPr>
          <w:sdtContent>
            <w:tc>
              <w:tcPr>
                <w:tcW w:w="2733" w:type="pct"/>
              </w:tcPr>
              <w:p w:rsidRPr="00204F31" w:rsidR="00C43401" w:rsidP="00D54DEE" w:rsidRDefault="00C43401" w14:paraId="45143EB1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6F9D57D6-1D1F-43CC-ABA7-760DC47CD495}"/>
            <w:text/>
          </w:sdtPr>
          <w:sdtContent>
            <w:tc>
              <w:tcPr>
                <w:tcW w:w="2267" w:type="pct"/>
              </w:tcPr>
              <w:p w:rsidRPr="00204F31" w:rsidR="00C43401" w:rsidP="008A5ABD" w:rsidRDefault="00C43401" w14:paraId="34B5E5FE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225D4A" w14:paraId="01ABFF5B" w14:textId="77777777">
        <w:trPr>
          <w:cantSplit/>
          <w:trHeight w:val="314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6F9D57D6-1D1F-43CC-ABA7-760DC47CD495}"/>
            <w:text/>
          </w:sdtPr>
          <w:sdtContent>
            <w:tc>
              <w:tcPr>
                <w:tcW w:w="2733" w:type="pct"/>
              </w:tcPr>
              <w:p w:rsidRPr="00204F31" w:rsidR="00C43401" w:rsidP="00D54DEE" w:rsidRDefault="00C43401" w14:paraId="0FDDFF5D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6F9D57D6-1D1F-43CC-ABA7-760DC47CD495}"/>
            <w:text/>
          </w:sdtPr>
          <w:sdtContent>
            <w:tc>
              <w:tcPr>
                <w:tcW w:w="2267" w:type="pct"/>
              </w:tcPr>
              <w:p w:rsidRPr="00204F31" w:rsidR="00C43401" w:rsidP="008A5ABD" w:rsidRDefault="00C43401" w14:paraId="529A39E6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225D4A" w14:paraId="0EC1E785" w14:textId="77777777">
        <w:trPr>
          <w:cantSplit/>
          <w:trHeight w:val="314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6F9D57D6-1D1F-43CC-ABA7-760DC47CD495}"/>
            <w:text/>
          </w:sdtPr>
          <w:sdtContent>
            <w:tc>
              <w:tcPr>
                <w:tcW w:w="2733" w:type="pct"/>
              </w:tcPr>
              <w:p w:rsidRPr="00204F31" w:rsidR="00C43401" w:rsidP="00D54DEE" w:rsidRDefault="00C43401" w14:paraId="3E6FEE85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6F9D57D6-1D1F-43CC-ABA7-760DC47CD495}"/>
            <w:text/>
          </w:sdtPr>
          <w:sdtContent>
            <w:tc>
              <w:tcPr>
                <w:tcW w:w="2267" w:type="pct"/>
              </w:tcPr>
              <w:p w:rsidRPr="00204F31" w:rsidR="00C43401" w:rsidP="008A5ABD" w:rsidRDefault="00C43401" w14:paraId="671E4174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225D4A" w14:paraId="2C3057D7" w14:textId="77777777">
        <w:trPr>
          <w:cantSplit/>
          <w:trHeight w:val="314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6F9D57D6-1D1F-43CC-ABA7-760DC47CD495}"/>
            <w:text/>
          </w:sdtPr>
          <w:sdtContent>
            <w:tc>
              <w:tcPr>
                <w:tcW w:w="2733" w:type="pct"/>
              </w:tcPr>
              <w:p w:rsidRPr="00204F31" w:rsidR="00C43401" w:rsidP="00D54DEE" w:rsidRDefault="00C43401" w14:paraId="3FDB8DC4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6F9D57D6-1D1F-43CC-ABA7-760DC47CD495}"/>
            <w:text/>
          </w:sdtPr>
          <w:sdtContent>
            <w:tc>
              <w:tcPr>
                <w:tcW w:w="2267" w:type="pct"/>
              </w:tcPr>
              <w:p w:rsidRPr="00204F31" w:rsidR="00C43401" w:rsidP="008A5ABD" w:rsidRDefault="00C43401" w14:paraId="64DA77BC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225D4A" w14:paraId="212DC6B9" w14:textId="77777777">
        <w:trPr>
          <w:cantSplit/>
          <w:trHeight w:val="296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6F9D57D6-1D1F-43CC-ABA7-760DC47CD495}"/>
            <w:text/>
          </w:sdtPr>
          <w:sdtContent>
            <w:tc>
              <w:tcPr>
                <w:tcW w:w="2733" w:type="pct"/>
              </w:tcPr>
              <w:p w:rsidRPr="00204F31" w:rsidR="00C43401" w:rsidP="00D54DEE" w:rsidRDefault="00C43401" w14:paraId="55A6A633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6F9D57D6-1D1F-43CC-ABA7-760DC47CD495}"/>
            <w:text/>
          </w:sdtPr>
          <w:sdtContent>
            <w:tc>
              <w:tcPr>
                <w:tcW w:w="2267" w:type="pct"/>
              </w:tcPr>
              <w:p w:rsidRPr="00204F31" w:rsidR="00C43401" w:rsidP="008A5ABD" w:rsidRDefault="00C43401" w14:paraId="7542DD3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</w:tbl>
    <w:p w:rsidRPr="00DB3913" w:rsidR="00D54DEE" w:rsidP="00D54DEE" w:rsidRDefault="00D54DEE" w14:paraId="6A2702F1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10691" w:type="dxa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281"/>
        <w:gridCol w:w="2201"/>
        <w:gridCol w:w="1813"/>
        <w:gridCol w:w="2610"/>
        <w:gridCol w:w="1786"/>
      </w:tblGrid>
      <w:tr w:rsidR="008F53BC" w:rsidTr="00A32E91" w14:paraId="2B4767BD" w14:textId="6CEF0D60">
        <w:trPr>
          <w:trHeight w:val="408"/>
        </w:trPr>
        <w:tc>
          <w:tcPr>
            <w:tcW w:w="2281" w:type="dxa"/>
          </w:tcPr>
          <w:p w:rsidR="008F53BC" w:rsidP="00D54DEE" w:rsidRDefault="008F53BC" w14:paraId="75A8D846" w14:textId="590C8DB7">
            <w:pPr>
              <w:pStyle w:val="Heading1"/>
            </w:pPr>
            <w:r>
              <w:t>Customer Order No.</w:t>
            </w:r>
          </w:p>
        </w:tc>
        <w:sdt>
          <w:sdtPr>
            <w:alias w:val="#Nav: /Header/SalesPersonBlank_Lbl"/>
            <w:tag w:val="#Nav: Standard_Sales_Invoice/1306"/>
            <w:id w:val="-1425419817"/>
            <w:placeholder>
              <w:docPart w:val="81F2070DE2B442F288794D9C57A02AE3"/>
            </w:placeholder>
            <w:dataBinding w:prefixMappings="xmlns:ns0='urn:microsoft-dynamics-nav/reports/Standard_Sales_Invoice/1306/'" w:xpath="/ns0:NavWordReportXmlPart[1]/ns0:Header[1]/ns0:SalesPersonBlank_Lbl[1]" w:storeItemID="{6F9D57D6-1D1F-43CC-ABA7-760DC47CD495}"/>
            <w:text/>
          </w:sdtPr>
          <w:sdtContent>
            <w:tc>
              <w:tcPr>
                <w:tcW w:w="2201" w:type="dxa"/>
              </w:tcPr>
              <w:p w:rsidR="008F53BC" w:rsidP="00D54DEE" w:rsidRDefault="008F53BC" w14:paraId="697DF7E1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CF5BDC0BBDFE4841B7F6C94A82946994"/>
            </w:placeholder>
            <w:dataBinding w:prefixMappings="xmlns:ns0='urn:microsoft-dynamics-nav/reports/Standard_Sales_Invoice/1306/'" w:xpath="/ns0:NavWordReportXmlPart[1]/ns0:Header[1]/ns0:DueDate_Lbl[1]" w:storeItemID="{6F9D57D6-1D1F-43CC-ABA7-760DC47CD495}"/>
            <w:text/>
          </w:sdtPr>
          <w:sdtContent>
            <w:tc>
              <w:tcPr>
                <w:tcW w:w="1813" w:type="dxa"/>
              </w:tcPr>
              <w:p w:rsidR="008F53BC" w:rsidP="00D54DEE" w:rsidRDefault="008F53BC" w14:paraId="209B55B9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0AB42332C96947569579855B82E466A6"/>
            </w:placeholder>
            <w:dataBinding w:prefixMappings="xmlns:ns0='urn:microsoft-dynamics-nav/reports/Standard_Sales_Invoice/1306/'" w:xpath="/ns0:NavWordReportXmlPart[1]/ns0:Header[1]/ns0:PaymentTermsDescription_Lbl[1]" w:storeItemID="{6F9D57D6-1D1F-43CC-ABA7-760DC47CD495}"/>
            <w:text/>
          </w:sdtPr>
          <w:sdtContent>
            <w:tc>
              <w:tcPr>
                <w:tcW w:w="2610" w:type="dxa"/>
                <w:tcMar>
                  <w:right w:w="0" w:type="dxa"/>
                </w:tcMar>
              </w:tcPr>
              <w:p w:rsidR="008F53BC" w:rsidP="00D54DEE" w:rsidRDefault="008F53BC" w14:paraId="1043FF54" w14:textId="7C750698">
                <w:pPr>
                  <w:pStyle w:val="Heading1"/>
                  <w:rPr>
                    <w:lang w:val="da-DK"/>
                  </w:rPr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  <w:tc>
          <w:tcPr>
            <w:tcW w:w="1786" w:type="dxa"/>
          </w:tcPr>
          <w:p w:rsidR="008F53BC" w:rsidP="00D54DEE" w:rsidRDefault="008F53BC" w14:paraId="29E104DA" w14:textId="77777777">
            <w:pPr>
              <w:pStyle w:val="Heading1"/>
              <w:rPr>
                <w:lang w:val="da-DK"/>
              </w:rPr>
            </w:pPr>
          </w:p>
        </w:tc>
      </w:tr>
      <w:tr w:rsidRPr="00FD3C3E" w:rsidR="008F53BC" w:rsidTr="00A32E91" w14:paraId="2B4BB86A" w14:textId="3883E51B">
        <w:trPr>
          <w:trHeight w:val="741"/>
        </w:trPr>
        <w:sdt>
          <w:sdtPr>
            <w:alias w:val="#Nav: /Header/ExternalDocumentNo"/>
            <w:tag w:val="#Nav: Standard_Sales_Invoice/1306"/>
            <w:id w:val="-579604202"/>
            <w:placeholder>
              <w:docPart w:val="529D79EFE0B14EBC94E8AFD12C9D7CE8"/>
            </w:placeholder>
            <w:dataBinding w:prefixMappings="xmlns:ns0='urn:microsoft-dynamics-nav/reports/Standard_Sales_Invoice/1306/'" w:xpath="/ns0:NavWordReportXmlPart[1]/ns0:Header[1]/ns0:ExternalDocumentNo[1]" w:storeItemID="{6F9D57D6-1D1F-43CC-ABA7-760DC47CD495}"/>
            <w:text/>
          </w:sdtPr>
          <w:sdtContent>
            <w:tc>
              <w:tcPr>
                <w:tcW w:w="2281" w:type="dxa"/>
              </w:tcPr>
              <w:p w:rsidRPr="00FD3C3E" w:rsidR="008F53BC" w:rsidP="00D54DEE" w:rsidRDefault="008F53BC" w14:paraId="6D63933A" w14:textId="6E95C955">
                <w:r>
                  <w:t>ExternalDocumentNo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E31184C8235949D4ACFB93F7CDB8CE3B"/>
            </w:placeholder>
            <w:dataBinding w:prefixMappings="xmlns:ns0='urn:microsoft-dynamics-nav/reports/Standard_Sales_Invoice/1306/'" w:xpath="/ns0:NavWordReportXmlPart[1]/ns0:Header[1]/ns0:SalesPersonName[1]" w:storeItemID="{6F9D57D6-1D1F-43CC-ABA7-760DC47CD495}"/>
            <w:text/>
          </w:sdtPr>
          <w:sdtContent>
            <w:tc>
              <w:tcPr>
                <w:tcW w:w="2201" w:type="dxa"/>
              </w:tcPr>
              <w:p w:rsidRPr="00FD3C3E" w:rsidR="008F53BC" w:rsidP="00D54DEE" w:rsidRDefault="008F53BC" w14:paraId="2014198C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695B2072A5A14FEEBB42655454F2D77F"/>
            </w:placeholder>
            <w:dataBinding w:prefixMappings="xmlns:ns0='urn:microsoft-dynamics-nav/reports/Standard_Sales_Invoice/1306/'" w:xpath="/ns0:NavWordReportXmlPart[1]/ns0:Header[1]/ns0:DueDate[1]" w:storeItemID="{6F9D57D6-1D1F-43CC-ABA7-760DC47CD495}"/>
            <w:text/>
          </w:sdtPr>
          <w:sdtContent>
            <w:tc>
              <w:tcPr>
                <w:tcW w:w="1813" w:type="dxa"/>
              </w:tcPr>
              <w:p w:rsidRPr="00FD3C3E" w:rsidR="008F53BC" w:rsidP="00D54DEE" w:rsidRDefault="008F53BC" w14:paraId="3E24E4E7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A02276042DD442399303AB9E17E29807"/>
            </w:placeholder>
            <w:dataBinding w:prefixMappings="xmlns:ns0='urn:microsoft-dynamics-nav/reports/Standard_Sales_Invoice/1306/'" w:xpath="/ns0:NavWordReportXmlPart[1]/ns0:Header[1]/ns0:PaymentTermsDescription[1]" w:storeItemID="{6F9D57D6-1D1F-43CC-ABA7-760DC47CD495}"/>
            <w:text/>
          </w:sdtPr>
          <w:sdtContent>
            <w:tc>
              <w:tcPr>
                <w:tcW w:w="2610" w:type="dxa"/>
                <w:tcMar>
                  <w:right w:w="0" w:type="dxa"/>
                </w:tcMar>
              </w:tcPr>
              <w:p w:rsidR="008F53BC" w:rsidP="00D54DEE" w:rsidRDefault="008F53BC" w14:paraId="700964FC" w14:textId="17D47012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  <w:tc>
          <w:tcPr>
            <w:tcW w:w="1786" w:type="dxa"/>
          </w:tcPr>
          <w:p w:rsidR="008F53BC" w:rsidP="00D54DEE" w:rsidRDefault="008F53BC" w14:paraId="36F90258" w14:textId="39C0706E"/>
        </w:tc>
      </w:tr>
      <w:tr w:rsidRPr="00C516A1" w:rsidR="008F53BC" w:rsidTr="00A32E91" w14:paraId="17AA5B03" w14:textId="09DBB307">
        <w:trPr>
          <w:trHeight w:val="393"/>
        </w:trPr>
        <w:sdt>
          <w:sdtPr>
            <w:alias w:val="#Nav: /Header/OrderNo_Lbl"/>
            <w:tag w:val="#Nav: Standard_Sales_Invoice/1306"/>
            <w:id w:val="-1266381342"/>
            <w:placeholder>
              <w:docPart w:val="E50038A6032D4071BD821717DADE5770"/>
            </w:placeholder>
            <w:dataBinding w:prefixMappings="xmlns:ns0='urn:microsoft-dynamics-nav/reports/Standard_Sales_Invoice/1306/'" w:xpath="/ns0:NavWordReportXmlPart[1]/ns0:Header[1]/ns0:OrderNo_Lbl[1]" w:storeItemID="{6F9D57D6-1D1F-43CC-ABA7-760DC47CD495}"/>
            <w:text/>
          </w:sdtPr>
          <w:sdtContent>
            <w:tc>
              <w:tcPr>
                <w:tcW w:w="2281" w:type="dxa"/>
              </w:tcPr>
              <w:p w:rsidRPr="00C516A1" w:rsidR="008F53BC" w:rsidP="00D54DEE" w:rsidRDefault="008F53BC" w14:paraId="12EE971F" w14:textId="77777777">
                <w:pPr>
                  <w:pStyle w:val="Heading1"/>
                </w:pPr>
                <w:r w:rsidRPr="00C516A1">
                  <w:t>OrderNo_Lbl</w:t>
                </w:r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59D30AFE3D9241A39716135B883B502D"/>
            </w:placeholder>
            <w:dataBinding w:prefixMappings="xmlns:ns0='urn:microsoft-dynamics-nav/reports/Standard_Sales_Invoice/1306/'" w:xpath="/ns0:NavWordReportXmlPart[1]/ns0:Header[1]/ns0:ShipmentMethodDescription_Lbl[1]" w:storeItemID="{6F9D57D6-1D1F-43CC-ABA7-760DC47CD495}"/>
            <w:text/>
          </w:sdtPr>
          <w:sdtContent>
            <w:tc>
              <w:tcPr>
                <w:tcW w:w="2201" w:type="dxa"/>
              </w:tcPr>
              <w:p w:rsidRPr="00C516A1" w:rsidR="008F53BC" w:rsidP="00D54DEE" w:rsidRDefault="008F53BC" w14:paraId="66284738" w14:textId="77777777">
                <w:pPr>
                  <w:pStyle w:val="Heading1"/>
                </w:pPr>
                <w:r w:rsidRPr="00C516A1">
                  <w:t>ShipmentMethodDescription_Lbl</w:t>
                </w:r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ED948FF5EF6347038973B4B5AF07C9B7"/>
            </w:placeholder>
            <w:dataBinding w:prefixMappings="xmlns:ns0='urn:microsoft-dynamics-nav/reports/Standard_Sales_Invoice/1306/'" w:xpath="/ns0:NavWordReportXmlPart[1]/ns0:Header[1]/ns0:PaymentMethodDescription_Lbl[1]" w:storeItemID="{6F9D57D6-1D1F-43CC-ABA7-760DC47CD495}"/>
            <w:text/>
          </w:sdtPr>
          <w:sdtContent>
            <w:tc>
              <w:tcPr>
                <w:tcW w:w="1813" w:type="dxa"/>
              </w:tcPr>
              <w:p w:rsidRPr="00C516A1" w:rsidR="008F53BC" w:rsidP="00D54DEE" w:rsidRDefault="008F53BC" w14:paraId="324109B5" w14:textId="77777777">
                <w:pPr>
                  <w:pStyle w:val="Heading1"/>
                </w:pPr>
                <w:r w:rsidRPr="00C516A1">
                  <w:t>PaymentMethodDescription_Lbl</w:t>
                </w:r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0481517BCBC347AFB5713E77E588AB30"/>
            </w:placeholder>
            <w:dataBinding w:prefixMappings="xmlns:ns0='urn:microsoft-dynamics-nav/reports/Standard_Sales_Invoice/1306/'" w:xpath="/ns0:NavWordReportXmlPart[1]/ns0:Header[1]/ns0:PaymentReference_Lbl[1]" w:storeItemID="{6F9D57D6-1D1F-43CC-ABA7-760DC47CD495}"/>
            <w:text/>
          </w:sdtPr>
          <w:sdtContent>
            <w:tc>
              <w:tcPr>
                <w:tcW w:w="2610" w:type="dxa"/>
                <w:tcMar>
                  <w:right w:w="0" w:type="dxa"/>
                </w:tcMar>
              </w:tcPr>
              <w:p w:rsidR="008F53BC" w:rsidP="00D54DEE" w:rsidRDefault="008F53BC" w14:paraId="0378C3D9" w14:textId="05526D04">
                <w:pPr>
                  <w:pStyle w:val="Heading1"/>
                </w:pPr>
                <w:r w:rsidRPr="00C516A1">
                  <w:t>PaymentReference_Lbl</w:t>
                </w:r>
              </w:p>
            </w:tc>
          </w:sdtContent>
        </w:sdt>
        <w:tc>
          <w:tcPr>
            <w:tcW w:w="1786" w:type="dxa"/>
          </w:tcPr>
          <w:p w:rsidR="008F53BC" w:rsidP="00D54DEE" w:rsidRDefault="000121D7" w14:paraId="4C6FCAD7" w14:textId="511DD16E">
            <w:pPr>
              <w:pStyle w:val="Heading1"/>
            </w:pPr>
            <w:r>
              <w:t>Ship To Code</w:t>
            </w:r>
          </w:p>
        </w:tc>
      </w:tr>
      <w:tr w:rsidRPr="00FD3C3E" w:rsidR="008F53BC" w:rsidTr="00A32E91" w14:paraId="1395FD82" w14:textId="77C575E4">
        <w:trPr>
          <w:trHeight w:val="759"/>
        </w:trPr>
        <w:sdt>
          <w:sdtPr>
            <w:alias w:val="#Nav: /Header/OrderNo"/>
            <w:tag w:val="#Nav: Standard_Sales_Invoice/1306"/>
            <w:id w:val="1867791684"/>
            <w:placeholder>
              <w:docPart w:val="2B1B266C563544F6A939CA7653A7ADB5"/>
            </w:placeholder>
            <w:dataBinding w:prefixMappings="xmlns:ns0='urn:microsoft-dynamics-nav/reports/Standard_Sales_Invoice/1306/'" w:xpath="/ns0:NavWordReportXmlPart[1]/ns0:Header[1]/ns0:OrderNo[1]" w:storeItemID="{6F9D57D6-1D1F-43CC-ABA7-760DC47CD495}"/>
            <w:text/>
          </w:sdtPr>
          <w:sdtContent>
            <w:tc>
              <w:tcPr>
                <w:tcW w:w="2281" w:type="dxa"/>
              </w:tcPr>
              <w:p w:rsidRPr="00FD3C3E" w:rsidR="008F53BC" w:rsidP="00D54DEE" w:rsidRDefault="008F53BC" w14:paraId="7D7252EF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19A4B4EC862A4A7C8737BE778F117D02"/>
            </w:placeholder>
            <w:dataBinding w:prefixMappings="xmlns:ns0='urn:microsoft-dynamics-nav/reports/Standard_Sales_Invoice/1306/'" w:xpath="/ns0:NavWordReportXmlPart[1]/ns0:Header[1]/ns0:ShipmentMethodDescription[1]" w:storeItemID="{6F9D57D6-1D1F-43CC-ABA7-760DC47CD495}"/>
            <w:text/>
          </w:sdtPr>
          <w:sdtContent>
            <w:tc>
              <w:tcPr>
                <w:tcW w:w="2201" w:type="dxa"/>
              </w:tcPr>
              <w:p w:rsidRPr="00FD3C3E" w:rsidR="008F53BC" w:rsidP="00D54DEE" w:rsidRDefault="008F53BC" w14:paraId="25E49AA7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1CD1E01708584D81B4B7C96449DCB182"/>
            </w:placeholder>
            <w:dataBinding w:prefixMappings="xmlns:ns0='urn:microsoft-dynamics-nav/reports/Standard_Sales_Invoice/1306/'" w:xpath="/ns0:NavWordReportXmlPart[1]/ns0:Header[1]/ns0:PaymentMethodDescription[1]" w:storeItemID="{6F9D57D6-1D1F-43CC-ABA7-760DC47CD495}"/>
            <w:text/>
          </w:sdtPr>
          <w:sdtContent>
            <w:tc>
              <w:tcPr>
                <w:tcW w:w="1813" w:type="dxa"/>
              </w:tcPr>
              <w:p w:rsidRPr="00FD3C3E" w:rsidR="008F53BC" w:rsidP="00D54DEE" w:rsidRDefault="008F53BC" w14:paraId="4E0DCE03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DFD75F69FF6D4DF8BC4CFDAFD1675C2E"/>
            </w:placeholder>
            <w:dataBinding w:prefixMappings="xmlns:ns0='urn:microsoft-dynamics-nav/reports/Standard_Sales_Invoice/1306/'" w:xpath="/ns0:NavWordReportXmlPart[1]/ns0:Header[1]/ns0:PaymentReference[1]" w:storeItemID="{6F9D57D6-1D1F-43CC-ABA7-760DC47CD495}"/>
            <w:text/>
          </w:sdtPr>
          <w:sdtContent>
            <w:tc>
              <w:tcPr>
                <w:tcW w:w="2610" w:type="dxa"/>
                <w:tcMar>
                  <w:right w:w="0" w:type="dxa"/>
                </w:tcMar>
              </w:tcPr>
              <w:p w:rsidR="008F53BC" w:rsidP="00D54DEE" w:rsidRDefault="008F53BC" w14:paraId="113928E1" w14:textId="256C1676">
                <w:pPr>
                  <w:rPr>
                    <w:lang w:val="da-DK"/>
                  </w:rPr>
                </w:pPr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  <w:sdt>
          <w:sdtPr>
            <w:rPr>
              <w:lang w:val="da-DK"/>
            </w:rPr>
            <w:id w:val="-141947481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ShipToCode[1]" w:storeItemID="{6F9D57D6-1D1F-43CC-ABA7-760DC47CD495}"/>
            <w:text/>
            <w:alias w:val="#Nav: /Header/ShipToCode"/>
            <w:tag w:val="#Nav: Standard_Sales_Invoice/1306"/>
          </w:sdtPr>
          <w:sdtContent>
            <w:tc>
              <w:tcPr>
                <w:tcW w:w="1786" w:type="dxa"/>
              </w:tcPr>
              <w:p w:rsidR="008F53BC" w:rsidP="00D54DEE" w:rsidRDefault="00927F0F" w14:paraId="6D489939" w14:textId="7173BEBA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ShipToCode</w:t>
                </w:r>
              </w:p>
            </w:tc>
          </w:sdtContent>
        </w:sdt>
      </w:tr>
      <w:tr w:rsidRPr="00FD3C3E" w:rsidR="000121D7" w:rsidTr="00A32E91" w14:paraId="516D0AB7" w14:textId="152B010B">
        <w:trPr>
          <w:trHeight w:val="270"/>
        </w:trPr>
        <w:sdt>
          <w:sdtPr>
            <w:rPr>
              <w:b/>
              <w:sz w:val="18"/>
              <w:szCs w:val="18"/>
            </w:rPr>
            <w:id w:val="1933397513"/>
            <w:placeholder>
              <w:docPart w:val="302A5BB5F2E94AE3B17A267FC25E7669"/>
            </w:placeholder>
            <w15:dataBinding w:prefixMappings="xmlns:ns0='urn:microsoft-dynamics-nav/reports/Standard_Sales_Invoice/1306/' " w:xpath="/ns0:NavWordReportXmlPart[1]/ns0:Header[1]/ns0:ShippingAgentCode_Lbl[1]" w:storeItemID="{6F9D57D6-1D1F-43CC-ABA7-760DC47CD495}" w16sdtdh:storeItemChecksum="yiMQOg=="/>
          </w:sdtPr>
          <w:sdtContent>
            <w:tc>
              <w:tcPr>
                <w:tcW w:w="2281" w:type="dxa"/>
              </w:tcPr>
              <w:p w:rsidRPr="008F5685" w:rsidR="000121D7" w:rsidP="00D54DEE" w:rsidRDefault="000121D7" w14:paraId="7C2B1BF9" w14:textId="37232109">
                <w:pPr>
                  <w:contextualSpacing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ShippingAgentCode_Lbl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-246815101"/>
            <w:placeholder>
              <w:docPart w:val="302A5BB5F2E94AE3B17A267FC25E7669"/>
            </w:placeholder>
            <w15:dataBinding w:prefixMappings="xmlns:ns0='urn:microsoft-dynamics-nav/reports/Standard_Sales_Invoice/1306/' " w:xpath="/ns0:NavWordReportXmlPart[1]/ns0:Header[1]/ns0:PackageTrackingNo_Lbl[1]" w:storeItemID="{6F9D57D6-1D1F-43CC-ABA7-760DC47CD495}" w16sdtdh:storeItemChecksum="yiMQOg=="/>
          </w:sdtPr>
          <w:sdtContent>
            <w:tc>
              <w:tcPr>
                <w:tcW w:w="2201" w:type="dxa"/>
              </w:tcPr>
              <w:p w:rsidRPr="008F5685" w:rsidR="000121D7" w:rsidP="00D54DEE" w:rsidRDefault="000121D7" w14:paraId="1CDD15B2" w14:textId="6346A312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189449573"/>
            <w:placeholder>
              <w:docPart w:val="302A5BB5F2E94AE3B17A267FC25E7669"/>
            </w:placeholder>
            <w:dataBinding w:prefixMappings="xmlns:ns0='urn:microsoft-dynamics-nav/reports/Standard_Sales_Invoice/1306/'" w:xpath="/ns0:NavWordReportXmlPart[1]/ns0:Header[1]/ns0:Line[1]/ns0:JobNo_Lbl[1]" w:storeItemID="{6F9D57D6-1D1F-43CC-ABA7-760DC47CD495}"/>
            <w:text/>
          </w:sdtPr>
          <w:sdtContent>
            <w:tc>
              <w:tcPr>
                <w:tcW w:w="1813" w:type="dxa"/>
              </w:tcPr>
              <w:p w:rsidRPr="00307B54" w:rsidR="000121D7" w:rsidP="00D54DEE" w:rsidRDefault="000121D7" w14:paraId="6896196A" w14:textId="77777777">
                <w:pPr>
                  <w:contextualSpacing/>
                  <w:rPr>
                    <w:sz w:val="18"/>
                    <w:szCs w:val="18"/>
                    <w:lang w:val="da-DK"/>
                  </w:rPr>
                </w:pPr>
                <w:r w:rsidRPr="00307B54">
                  <w:rPr>
                    <w:b/>
                    <w:sz w:val="18"/>
                    <w:szCs w:val="18"/>
                  </w:rPr>
                  <w:t>JobNo_Lbl</w:t>
                </w:r>
              </w:p>
            </w:tc>
          </w:sdtContent>
        </w:sdt>
        <w:tc>
          <w:tcPr>
            <w:tcW w:w="2610" w:type="dxa"/>
            <w:tcMar>
              <w:right w:w="0" w:type="dxa"/>
            </w:tcMar>
          </w:tcPr>
          <w:p w:rsidRPr="00225D4A" w:rsidR="000121D7" w:rsidP="00D54DEE" w:rsidRDefault="000121D7" w14:paraId="72D70D23" w14:textId="5DAC3C04">
            <w:pPr>
              <w:contextualSpacing/>
              <w:rPr>
                <w:b/>
                <w:bCs/>
                <w:sz w:val="18"/>
                <w:szCs w:val="18"/>
                <w:lang w:val="da-DK"/>
              </w:rPr>
            </w:pPr>
            <w:r w:rsidRPr="00225D4A">
              <w:rPr>
                <w:b/>
                <w:bCs/>
                <w:sz w:val="18"/>
                <w:szCs w:val="18"/>
                <w:lang w:val="da-DK"/>
              </w:rPr>
              <w:t>Dept</w:t>
            </w:r>
          </w:p>
        </w:tc>
        <w:tc>
          <w:tcPr>
            <w:tcW w:w="1786" w:type="dxa"/>
          </w:tcPr>
          <w:p w:rsidRPr="00225D4A" w:rsidR="000121D7" w:rsidP="00D54DEE" w:rsidRDefault="000121D7" w14:paraId="2DD3B4AD" w14:textId="7CB94906">
            <w:pPr>
              <w:contextualSpacing/>
              <w:rPr>
                <w:b/>
                <w:bCs/>
                <w:sz w:val="18"/>
                <w:szCs w:val="18"/>
                <w:lang w:val="da-DK"/>
              </w:rPr>
            </w:pPr>
            <w:r w:rsidRPr="00225D4A">
              <w:rPr>
                <w:b/>
                <w:bCs/>
                <w:sz w:val="18"/>
                <w:szCs w:val="18"/>
                <w:lang w:val="da-DK"/>
              </w:rPr>
              <w:t>Type</w:t>
            </w:r>
          </w:p>
        </w:tc>
      </w:tr>
      <w:tr w:rsidRPr="00FD3C3E" w:rsidR="000121D7" w:rsidTr="00A32E91" w14:paraId="0E6F3C73" w14:textId="2DC714BC">
        <w:trPr>
          <w:trHeight w:val="256"/>
        </w:trPr>
        <w:sdt>
          <w:sdtPr>
            <w:id w:val="493609130"/>
            <w:placeholder>
              <w:docPart w:val="CB62FE22AD624F9D9FD9E731161469E7"/>
            </w:placeholder>
            <w15:dataBinding w:prefixMappings="xmlns:ns0='urn:microsoft-dynamics-nav/reports/Standard_Sales_Invoice/1306/' " w:xpath="/ns0:NavWordReportXmlPart[1]/ns0:Header[1]/ns0:ShippingAgentCode[1]" w:storeItemID="{6F9D57D6-1D1F-43CC-ABA7-760DC47CD495}" w16sdtdh:storeItemChecksum="yiMQOg=="/>
          </w:sdtPr>
          <w:sdtContent>
            <w:tc>
              <w:tcPr>
                <w:tcW w:w="2281" w:type="dxa"/>
              </w:tcPr>
              <w:p w:rsidRPr="008F5685" w:rsidR="000121D7" w:rsidP="00D54DEE" w:rsidRDefault="000121D7" w14:paraId="5F40E2FF" w14:textId="0A72D653">
                <w:pPr>
                  <w:contextualSpacing/>
                </w:pPr>
                <w:r>
                  <w:t>ShippingAgentCode</w:t>
                </w:r>
              </w:p>
            </w:tc>
          </w:sdtContent>
        </w:sdt>
        <w:sdt>
          <w:sdtPr>
            <w:rPr>
              <w:lang w:val="da-DK"/>
            </w:rPr>
            <w:id w:val="-1042200871"/>
            <w:placeholder>
              <w:docPart w:val="CB62FE22AD624F9D9FD9E731161469E7"/>
            </w:placeholder>
            <w15:dataBinding w:prefixMappings="xmlns:ns0='urn:microsoft-dynamics-nav/reports/Standard_Sales_Invoice/1306/' " w:xpath="/ns0:NavWordReportXmlPart[1]/ns0:Header[1]/ns0:PackageTrackingNo[1]" w:storeItemID="{6F9D57D6-1D1F-43CC-ABA7-760DC47CD495}" w16sdtdh:storeItemChecksum="yiMQOg=="/>
          </w:sdtPr>
          <w:sdtContent>
            <w:tc>
              <w:tcPr>
                <w:tcW w:w="2201" w:type="dxa"/>
              </w:tcPr>
              <w:p w:rsidRPr="00307B54" w:rsidR="000121D7" w:rsidP="00D54DEE" w:rsidRDefault="000121D7" w14:paraId="57514CA4" w14:textId="398D314E">
                <w:pPr>
                  <w:contextualSpacing/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1673217569"/>
            <w:placeholder>
              <w:docPart w:val="CB62FE22AD624F9D9FD9E731161469E7"/>
            </w:placeholder>
            <w:dataBinding w:prefixMappings="xmlns:ns0='urn:microsoft-dynamics-nav/reports/Standard_Sales_Invoice/1306/'" w:xpath="/ns0:NavWordReportXmlPart[1]/ns0:Header[1]/ns0:Line[1]/ns0:JobNo[1]" w:storeItemID="{6F9D57D6-1D1F-43CC-ABA7-760DC47CD495}"/>
            <w:text/>
          </w:sdtPr>
          <w:sdtContent>
            <w:tc>
              <w:tcPr>
                <w:tcW w:w="1813" w:type="dxa"/>
              </w:tcPr>
              <w:p w:rsidRPr="00307B54" w:rsidR="000121D7" w:rsidP="00D54DEE" w:rsidRDefault="000121D7" w14:paraId="64F62105" w14:textId="77777777">
                <w:pPr>
                  <w:contextualSpacing/>
                  <w:rPr>
                    <w:lang w:val="da-DK"/>
                  </w:rPr>
                </w:pPr>
                <w:r w:rsidRPr="00307B54">
                  <w:t>JobNo</w:t>
                </w:r>
              </w:p>
            </w:tc>
          </w:sdtContent>
        </w:sdt>
        <w:sdt>
          <w:sdtPr>
            <w:rPr>
              <w:lang w:val="da-DK"/>
            </w:rPr>
            <w:alias w:val="#Nav: /Header/Dept"/>
            <w:tag w:val="#Nav: Standard_Sales_Invoice/1306"/>
            <w:id w:val="1461447924"/>
            <w:placeholder>
              <w:docPart w:val="47A5293A31C648B6AE4542B68382D376"/>
            </w:placeholder>
            <w:dataBinding w:prefixMappings="xmlns:ns0='urn:microsoft-dynamics-nav/reports/Standard_Sales_Invoice/1306/'" w:xpath="/ns0:NavWordReportXmlPart[1]/ns0:Header[1]/ns0:Dept[1]" w:storeItemID="{6F9D57D6-1D1F-43CC-ABA7-760DC47CD495}"/>
            <w:text/>
          </w:sdtPr>
          <w:sdtContent>
            <w:tc>
              <w:tcPr>
                <w:tcW w:w="2610" w:type="dxa"/>
                <w:tcMar>
                  <w:right w:w="0" w:type="dxa"/>
                </w:tcMar>
              </w:tcPr>
              <w:p w:rsidR="000121D7" w:rsidP="000121D7" w:rsidRDefault="000121D7" w14:paraId="459F84EA" w14:textId="15E31216">
                <w:pPr>
                  <w:tabs>
                    <w:tab w:val="left" w:pos="871"/>
                  </w:tabs>
                  <w:contextualSpacing/>
                  <w:rPr>
                    <w:lang w:val="da-DK"/>
                  </w:rPr>
                </w:pPr>
                <w:r>
                  <w:rPr>
                    <w:lang w:val="da-DK"/>
                  </w:rPr>
                  <w:t>Dept</w:t>
                </w:r>
              </w:p>
            </w:tc>
          </w:sdtContent>
        </w:sdt>
        <w:sdt>
          <w:sdtPr>
            <w:rPr>
              <w:lang w:val="da-DK"/>
            </w:rPr>
            <w:alias w:val="#Nav: /Header/Type"/>
            <w:tag w:val="#Nav: Standard_Sales_Invoice/1306"/>
            <w:id w:val="1263030562"/>
            <w:placeholder>
              <w:docPart w:val="F0DF841C8BEA418C9D5147F6A677CA54"/>
            </w:placeholder>
            <w:dataBinding w:prefixMappings="xmlns:ns0='urn:microsoft-dynamics-nav/reports/Standard_Sales_Invoice/1306/'" w:xpath="/ns0:NavWordReportXmlPart[1]/ns0:Header[1]/ns0:Type[1]" w:storeItemID="{6F9D57D6-1D1F-43CC-ABA7-760DC47CD495}"/>
            <w:text/>
          </w:sdtPr>
          <w:sdtContent>
            <w:tc>
              <w:tcPr>
                <w:tcW w:w="1786" w:type="dxa"/>
              </w:tcPr>
              <w:p w:rsidR="000121D7" w:rsidP="00D54DEE" w:rsidRDefault="000121D7" w14:paraId="49733980" w14:textId="73F888EA">
                <w:pPr>
                  <w:contextualSpacing/>
                  <w:rPr>
                    <w:lang w:val="da-DK"/>
                  </w:rPr>
                </w:pPr>
                <w:r>
                  <w:rPr>
                    <w:lang w:val="da-DK"/>
                  </w:rPr>
                  <w:t>Type</w:t>
                </w:r>
              </w:p>
            </w:tc>
          </w:sdtContent>
        </w:sdt>
      </w:tr>
    </w:tbl>
    <w:sdt>
      <w:sdtPr>
        <w:alias w:val="#Nav: /Header/WorkDescriptionLines"/>
        <w:tag w:val="#Nav: Standard_Sales_Invoice/1306"/>
        <w:id w:val="48119433"/>
        <w15:dataBinding w:prefixMappings="xmlns:ns0='urn:microsoft-dynamics-nav/reports/Standard_Sales_Invoice/1306/'" w:xpath="/ns0:NavWordReportXmlPart[1]/ns0:Header[1]/ns0:WorkDescriptionLines" w:storeItemID="{6F9D57D6-1D1F-43CC-ABA7-760DC47CD495}"/>
        <w15:repeatingSection/>
      </w:sdtPr>
      <w:sdtContent>
        <w:sdt>
          <w:sdtPr>
            <w:id w:val="-1277567035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561943998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6F9D57D6-1D1F-43CC-ABA7-760DC47CD495}"/>
                <w:text/>
              </w:sdtPr>
              <w:sdtContent>
                <w:p w:rsidR="00D54DEE" w:rsidP="008F53BC" w:rsidRDefault="00A4704F" w14:paraId="5C6EB28F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528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587"/>
        <w:gridCol w:w="1028"/>
        <w:gridCol w:w="2485"/>
        <w:gridCol w:w="1118"/>
        <w:gridCol w:w="838"/>
        <w:gridCol w:w="652"/>
        <w:gridCol w:w="1211"/>
        <w:gridCol w:w="652"/>
        <w:gridCol w:w="746"/>
        <w:gridCol w:w="1211"/>
      </w:tblGrid>
      <w:tr w:rsidRPr="00DB3913" w:rsidR="00307B54" w:rsidTr="002D6633" w14:paraId="2C7F8DAF" w14:textId="77777777">
        <w:trPr>
          <w:trHeight w:val="544"/>
        </w:trPr>
        <w:sdt>
          <w:sdtPr>
            <w:alias w:val="#Nav: /Header/Line/JobTaskNo_Lbl"/>
            <w:tag w:val="#Nav: Standard_Sales_Invoice/1306"/>
            <w:id w:val="-1639557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TaskNo_Lbl[1]" w:storeItemID="{6F9D57D6-1D1F-43CC-ABA7-760DC47CD495}"/>
            <w:text/>
          </w:sdtPr>
          <w:sdtContent>
            <w:tc>
              <w:tcPr>
                <w:tcW w:w="587" w:type="dxa"/>
                <w:tcBorders>
                  <w:bottom w:val="single" w:color="auto" w:sz="4" w:space="0"/>
                </w:tcBorders>
                <w:vAlign w:val="bottom"/>
              </w:tcPr>
              <w:p w:rsidR="00307B54" w:rsidP="00542A5F" w:rsidRDefault="00307B54" w14:paraId="1DC50D4A" w14:textId="77777777">
                <w:pPr>
                  <w:pStyle w:val="Heading1"/>
                </w:pPr>
                <w:r>
                  <w:t>JobTaskNo_Lbl</w:t>
                </w:r>
              </w:p>
            </w:tc>
          </w:sdtContent>
        </w:sdt>
        <w:sdt>
          <w:sdtPr>
            <w:alias w:val="#Nav: /Header/Line/ItemNo_Line_Lbl"/>
            <w:tag w:val="#Nav: Standard_Sales_Invoice/1306"/>
            <w:id w:val="771446451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ItemNo_Line_Lbl[1]" w:storeItemID="{6F9D57D6-1D1F-43CC-ABA7-760DC47CD495}"/>
            <w:text/>
          </w:sdtPr>
          <w:sdtContent>
            <w:tc>
              <w:tcPr>
                <w:tcW w:w="1028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2B9B9498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Description_Line_Lbl[1]" w:storeItemID="{6F9D57D6-1D1F-43CC-ABA7-760DC47CD495}"/>
            <w:text/>
          </w:sdtPr>
          <w:sdtContent>
            <w:tc>
              <w:tcPr>
                <w:tcW w:w="2485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0AA0545A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ShipmentDate_Line_Lbl[1]" w:storeItemID="{6F9D57D6-1D1F-43CC-ABA7-760DC47CD495}"/>
            <w:text/>
          </w:sdtPr>
          <w:sdtContent>
            <w:tc>
              <w:tcPr>
                <w:tcW w:w="1118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43D0BEF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Quantity_Line_Lbl[1]" w:storeItemID="{6F9D57D6-1D1F-43CC-ABA7-760DC47CD495}"/>
            <w:text/>
          </w:sdtPr>
          <w:sdtContent>
            <w:tc>
              <w:tcPr>
                <w:tcW w:w="838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3A3ABB09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52" w:type="dxa"/>
            <w:tcBorders>
              <w:bottom w:val="single" w:color="auto" w:sz="4" w:space="0"/>
            </w:tcBorders>
            <w:vAlign w:val="bottom"/>
          </w:tcPr>
          <w:p w:rsidRPr="00DB3913" w:rsidR="00307B54" w:rsidP="00D54DEE" w:rsidRDefault="00307B54" w14:paraId="7A260FAC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UnitPrice_Lbl[1]" w:storeItemID="{6F9D57D6-1D1F-43CC-ABA7-760DC47CD495}"/>
            <w:text/>
          </w:sdtPr>
          <w:sdtContent>
            <w:tc>
              <w:tcPr>
                <w:tcW w:w="1211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21343DA9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52" w:type="dxa"/>
            <w:tcBorders>
              <w:bottom w:val="single" w:color="auto" w:sz="4" w:space="0"/>
            </w:tcBorders>
            <w:vAlign w:val="bottom"/>
          </w:tcPr>
          <w:p w:rsidRPr="00DB3913" w:rsidR="00307B54" w:rsidP="00D54DEE" w:rsidRDefault="00307B54" w14:paraId="6C2E3FC1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VATPct_Line_Lbl[1]" w:storeItemID="{6F9D57D6-1D1F-43CC-ABA7-760DC47CD495}"/>
            <w:text/>
          </w:sdtPr>
          <w:sdtContent>
            <w:tc>
              <w:tcPr>
                <w:tcW w:w="745" w:type="dxa"/>
                <w:tcBorders>
                  <w:bottom w:val="single" w:color="auto" w:sz="4" w:space="0"/>
                </w:tcBorders>
                <w:vAlign w:val="bottom"/>
              </w:tcPr>
              <w:p w:rsidRPr="00DB3913" w:rsidR="00307B54" w:rsidP="00D54DEE" w:rsidRDefault="00307B54" w14:paraId="4550B444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A8F1C613E4584404B4D5E981F6D00F7E"/>
            </w:placeholder>
            <w:dataBinding w:prefixMappings="xmlns:ns0='urn:microsoft-dynamics-nav/reports/Standard_Sales_Invoice/1306/'" w:xpath="/ns0:NavWordReportXmlPart[1]/ns0:Header[1]/ns0:Line[1]/ns0:LineAmount_Line_Lbl[1]" w:storeItemID="{6F9D57D6-1D1F-43CC-ABA7-760DC47CD495}"/>
            <w:text/>
          </w:sdtPr>
          <w:sdtContent>
            <w:tc>
              <w:tcPr>
                <w:tcW w:w="121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307B54" w:rsidP="00D54DEE" w:rsidRDefault="00307B54" w14:paraId="442076EF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307B54" w:rsidTr="002D6633" w14:paraId="7CB77A0C" w14:textId="77777777">
        <w:trPr>
          <w:trHeight w:val="181"/>
        </w:trPr>
        <w:tc>
          <w:tcPr>
            <w:tcW w:w="587" w:type="dxa"/>
            <w:tcBorders>
              <w:top w:val="single" w:color="auto" w:sz="4" w:space="0"/>
            </w:tcBorders>
          </w:tcPr>
          <w:p w:rsidRPr="00FD3C3E" w:rsidR="00307B54" w:rsidP="00390503" w:rsidRDefault="00307B54" w14:paraId="346B4AC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single" w:color="auto" w:sz="4" w:space="0"/>
            </w:tcBorders>
          </w:tcPr>
          <w:p w:rsidRPr="00FD3C3E" w:rsidR="00307B54" w:rsidP="00390503" w:rsidRDefault="00307B54" w14:paraId="1320130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85" w:type="dxa"/>
            <w:tcBorders>
              <w:top w:val="single" w:color="auto" w:sz="4" w:space="0"/>
            </w:tcBorders>
          </w:tcPr>
          <w:p w:rsidRPr="00FD3C3E" w:rsidR="00307B54" w:rsidP="00390503" w:rsidRDefault="00307B54" w14:paraId="5086B481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</w:tcBorders>
          </w:tcPr>
          <w:p w:rsidRPr="00FD3C3E" w:rsidR="00307B54" w:rsidP="00390503" w:rsidRDefault="00307B54" w14:paraId="5AC7A535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single" w:color="auto" w:sz="4" w:space="0"/>
            </w:tcBorders>
          </w:tcPr>
          <w:p w:rsidRPr="00FD3C3E" w:rsidR="00307B54" w:rsidP="00390503" w:rsidRDefault="00307B54" w14:paraId="3819D51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single" w:color="auto" w:sz="4" w:space="0"/>
            </w:tcBorders>
          </w:tcPr>
          <w:p w:rsidRPr="00FD3C3E" w:rsidR="00307B54" w:rsidP="00390503" w:rsidRDefault="00307B54" w14:paraId="5211CB3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auto" w:sz="4" w:space="0"/>
            </w:tcBorders>
          </w:tcPr>
          <w:p w:rsidRPr="00FD3C3E" w:rsidR="00307B54" w:rsidP="00390503" w:rsidRDefault="00307B54" w14:paraId="0FAD1B3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single" w:color="auto" w:sz="4" w:space="0"/>
            </w:tcBorders>
          </w:tcPr>
          <w:p w:rsidRPr="00FD3C3E" w:rsidR="00307B54" w:rsidP="00390503" w:rsidRDefault="00307B54" w14:paraId="7EF94BC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color="auto" w:sz="4" w:space="0"/>
            </w:tcBorders>
          </w:tcPr>
          <w:p w:rsidRPr="00FD3C3E" w:rsidR="00307B54" w:rsidP="00390503" w:rsidRDefault="00307B54" w14:paraId="3CDD8389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307B54" w:rsidP="00390503" w:rsidRDefault="00307B54" w14:paraId="190C020D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6F9D57D6-1D1F-43CC-ABA7-760DC47CD495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EEAD0D401F614255930F1B57822DB67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307B54" w:rsidR="00307B54" w:rsidTr="002D6633" w14:paraId="2C06F6A8" w14:textId="77777777">
                <w:trPr>
                  <w:trHeight w:val="226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JobTaskNo"/>
                    <w:tag w:val="#Nav: Standard_Sales_Invoice/1306"/>
                    <w:id w:val="-1997327936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JobTaskNo[1]" w:storeItemID="{6F9D57D6-1D1F-43CC-ABA7-760DC47CD495}"/>
                    <w:text/>
                  </w:sdtPr>
                  <w:sdtEndPr>
                    <w:rPr>
                      <w:b w:val="0"/>
                    </w:rPr>
                  </w:sdtEndPr>
                  <w:sdtContent>
                    <w:tc>
                      <w:tcPr>
                        <w:tcW w:w="587" w:type="dxa"/>
                      </w:tcPr>
                      <w:p w:rsidRPr="00307B54" w:rsidR="00307B54" w:rsidP="008F53BC" w:rsidRDefault="00307B54" w14:paraId="25D20995" w14:textId="77777777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bCs/>
                            <w:sz w:val="18"/>
                            <w:szCs w:val="18"/>
                          </w:rPr>
                          <w:t>JobTaskNo</w:t>
                        </w:r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E60F9AE70691409FA000ADB5997D6AA8"/>
                    </w:placeholder>
                    <w:dataBinding w:prefixMappings="xmlns:ns0='urn:microsoft-dynamics-nav/reports/Standard_Sales_Invoice/1306/'" w:xpath="/ns0:NavWordReportXmlPart[1]/ns0:Header[1]/ns0:Line[1]/ns0:ItemNo_Line[1]" w:storeItemID="{6F9D57D6-1D1F-43CC-ABA7-760DC47CD495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1028" w:type="dxa"/>
                      </w:tcPr>
                      <w:p w:rsidRPr="00307B54" w:rsidR="00307B54" w:rsidP="008F53BC" w:rsidRDefault="00307B54" w14:paraId="05C67046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E8AE1C8E787440A195B24B77286AC677"/>
                    </w:placeholder>
                    <w:dataBinding w:prefixMappings="xmlns:ns0='urn:microsoft-dynamics-nav/reports/Standard_Sales_Invoice/1306/'" w:xpath="/ns0:NavWordReportXmlPart[1]/ns0:Header[1]/ns0:Line[1]/ns0:Description_Line[1]" w:storeItemID="{6F9D57D6-1D1F-43CC-ABA7-760DC47CD495}"/>
                    <w:text/>
                  </w:sdtPr>
                  <w:sdtContent>
                    <w:tc>
                      <w:tcPr>
                        <w:tcW w:w="2485" w:type="dxa"/>
                      </w:tcPr>
                      <w:p w:rsidRPr="00307B54" w:rsidR="00307B54" w:rsidP="008F53BC" w:rsidRDefault="00307B54" w14:paraId="28CDEA6C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A8F1C613E4584404B4D5E981F6D00F7E"/>
                    </w:placeholder>
                    <w:dataBinding w:prefixMappings="xmlns:ns0='urn:microsoft-dynamics-nav/reports/Standard_Sales_Invoice/1306/'" w:xpath="/ns0:NavWordReportXmlPart[1]/ns0:Header[1]/ns0:Line[1]/ns0:ShipmentDate_Line[1]" w:storeItemID="{6F9D57D6-1D1F-43CC-ABA7-760DC47CD495}"/>
                    <w:text/>
                  </w:sdtPr>
                  <w:sdtContent>
                    <w:tc>
                      <w:tcPr>
                        <w:tcW w:w="1118" w:type="dxa"/>
                      </w:tcPr>
                      <w:p w:rsidRPr="00307B54" w:rsidR="00307B54" w:rsidP="008F53BC" w:rsidRDefault="00307B54" w14:paraId="7EA70586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DA2D59AB677C4133914E058FDC136924"/>
                    </w:placeholder>
                    <w:dataBinding w:prefixMappings="xmlns:ns0='urn:microsoft-dynamics-nav/reports/Standard_Sales_Invoice/1306/'" w:xpath="/ns0:NavWordReportXmlPart[1]/ns0:Header[1]/ns0:Line[1]/ns0:Quantity_Line[1]" w:storeItemID="{6F9D57D6-1D1F-43CC-ABA7-760DC47CD495}"/>
                    <w:text/>
                  </w:sdtPr>
                  <w:sdtContent>
                    <w:tc>
                      <w:tcPr>
                        <w:tcW w:w="838" w:type="dxa"/>
                      </w:tcPr>
                      <w:p w:rsidRPr="00307B54" w:rsidR="00307B54" w:rsidP="008F53BC" w:rsidRDefault="00307B54" w14:paraId="688BF324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63D6B9620A74BEEA5F09B1E4C11237B"/>
                    </w:placeholder>
                    <w:dataBinding w:prefixMappings="xmlns:ns0='urn:microsoft-dynamics-nav/reports/Standard_Sales_Invoice/1306/'" w:xpath="/ns0:NavWordReportXmlPart[1]/ns0:Header[1]/ns0:Line[1]/ns0:UnitOfMeasure[1]" w:storeItemID="{6F9D57D6-1D1F-43CC-ABA7-760DC47CD495}"/>
                    <w:text/>
                  </w:sdtPr>
                  <w:sdtContent>
                    <w:tc>
                      <w:tcPr>
                        <w:tcW w:w="652" w:type="dxa"/>
                      </w:tcPr>
                      <w:p w:rsidRPr="00307B54" w:rsidR="00307B54" w:rsidP="008F53BC" w:rsidRDefault="00307B54" w14:paraId="5BFBA9E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DE96D01412214D83AF3314B60F221DDE"/>
                    </w:placeholder>
                    <w:dataBinding w:prefixMappings="xmlns:ns0='urn:microsoft-dynamics-nav/reports/Standard_Sales_Invoice/1306/'" w:xpath="/ns0:NavWordReportXmlPart[1]/ns0:Header[1]/ns0:Line[1]/ns0:UnitPrice[1]" w:storeItemID="{6F9D57D6-1D1F-43CC-ABA7-760DC47CD495}"/>
                    <w:text/>
                  </w:sdtPr>
                  <w:sdtContent>
                    <w:tc>
                      <w:tcPr>
                        <w:tcW w:w="1211" w:type="dxa"/>
                      </w:tcPr>
                      <w:p w:rsidRPr="00307B54" w:rsidR="00307B54" w:rsidP="008F53BC" w:rsidRDefault="00307B54" w14:paraId="60B11BF7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74599D6822784E0A9B9912E35BF1D38B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6F9D57D6-1D1F-43CC-ABA7-760DC47CD495}"/>
                    <w:text/>
                  </w:sdtPr>
                  <w:sdtContent>
                    <w:tc>
                      <w:tcPr>
                        <w:tcW w:w="652" w:type="dxa"/>
                      </w:tcPr>
                      <w:p w:rsidRPr="00307B54" w:rsidR="00307B54" w:rsidP="008F53BC" w:rsidRDefault="00307B54" w14:paraId="058ABCE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37466E524804ADAA8A49203DC2669C0"/>
                    </w:placeholder>
                    <w:dataBinding w:prefixMappings="xmlns:ns0='urn:microsoft-dynamics-nav/reports/Standard_Sales_Invoice/1306/'" w:xpath="/ns0:NavWordReportXmlPart[1]/ns0:Header[1]/ns0:Line[1]/ns0:VATPct_Line[1]" w:storeItemID="{6F9D57D6-1D1F-43CC-ABA7-760DC47CD495}"/>
                    <w:text/>
                  </w:sdtPr>
                  <w:sdtContent>
                    <w:tc>
                      <w:tcPr>
                        <w:tcW w:w="745" w:type="dxa"/>
                      </w:tcPr>
                      <w:p w:rsidRPr="00307B54" w:rsidR="00307B54" w:rsidP="008F53BC" w:rsidRDefault="00307B54" w14:paraId="367DD285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6E4969D7A67C436493ACC10773DCC0A2"/>
                    </w:placeholder>
                    <w:dataBinding w:prefixMappings="xmlns:ns0='urn:microsoft-dynamics-nav/reports/Standard_Sales_Invoice/1306/'" w:xpath="/ns0:NavWordReportXmlPart[1]/ns0:Header[1]/ns0:Line[1]/ns0:LineAmount_Line[1]" w:storeItemID="{6F9D57D6-1D1F-43CC-ABA7-760DC47CD495}"/>
                    <w:text/>
                  </w:sdtPr>
                  <w:sdtContent>
                    <w:tc>
                      <w:tcPr>
                        <w:tcW w:w="1211" w:type="dxa"/>
                        <w:tcMar>
                          <w:right w:w="0" w:type="dxa"/>
                        </w:tcMar>
                      </w:tcPr>
                      <w:p w:rsidRPr="00307B54" w:rsidR="00307B54" w:rsidP="008F53BC" w:rsidRDefault="00307B54" w14:paraId="140201AD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07B54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307B54" w:rsidTr="002D6633" w14:paraId="3AB0B7E4" w14:textId="77777777">
        <w:trPr>
          <w:trHeight w:val="226"/>
        </w:trPr>
        <w:tc>
          <w:tcPr>
            <w:tcW w:w="587" w:type="dxa"/>
          </w:tcPr>
          <w:p w:rsidRPr="00FD3C3E" w:rsidR="00307B54" w:rsidP="00D54DEE" w:rsidRDefault="00307B54" w14:paraId="22315656" w14:textId="77777777">
            <w:pPr>
              <w:pStyle w:val="NoSpacing"/>
            </w:pPr>
          </w:p>
        </w:tc>
        <w:tc>
          <w:tcPr>
            <w:tcW w:w="1028" w:type="dxa"/>
          </w:tcPr>
          <w:p w:rsidRPr="00FD3C3E" w:rsidR="00307B54" w:rsidP="00D54DEE" w:rsidRDefault="00307B54" w14:paraId="59C9E9C6" w14:textId="77777777">
            <w:pPr>
              <w:pStyle w:val="NoSpacing"/>
            </w:pPr>
          </w:p>
        </w:tc>
        <w:tc>
          <w:tcPr>
            <w:tcW w:w="2485" w:type="dxa"/>
          </w:tcPr>
          <w:p w:rsidRPr="00FD3C3E" w:rsidR="00307B54" w:rsidP="00D54DEE" w:rsidRDefault="00307B54" w14:paraId="321A242D" w14:textId="77777777">
            <w:pPr>
              <w:pStyle w:val="NoSpacing"/>
            </w:pPr>
          </w:p>
        </w:tc>
        <w:tc>
          <w:tcPr>
            <w:tcW w:w="1118" w:type="dxa"/>
          </w:tcPr>
          <w:p w:rsidRPr="00FD3C3E" w:rsidR="00307B54" w:rsidP="00D54DEE" w:rsidRDefault="00307B54" w14:paraId="2FEAA49F" w14:textId="77777777">
            <w:pPr>
              <w:pStyle w:val="NoSpacing"/>
            </w:pPr>
          </w:p>
        </w:tc>
        <w:tc>
          <w:tcPr>
            <w:tcW w:w="838" w:type="dxa"/>
          </w:tcPr>
          <w:p w:rsidRPr="00FD3C3E" w:rsidR="00307B54" w:rsidP="00D54DEE" w:rsidRDefault="00307B54" w14:paraId="57BA2C2C" w14:textId="77777777">
            <w:pPr>
              <w:pStyle w:val="NoSpacing"/>
            </w:pPr>
          </w:p>
        </w:tc>
        <w:tc>
          <w:tcPr>
            <w:tcW w:w="652" w:type="dxa"/>
          </w:tcPr>
          <w:p w:rsidRPr="00FD3C3E" w:rsidR="00307B54" w:rsidP="00D54DEE" w:rsidRDefault="00307B54" w14:paraId="1C3D679B" w14:textId="77777777">
            <w:pPr>
              <w:pStyle w:val="NoSpacing"/>
            </w:pPr>
          </w:p>
        </w:tc>
        <w:tc>
          <w:tcPr>
            <w:tcW w:w="1211" w:type="dxa"/>
          </w:tcPr>
          <w:p w:rsidRPr="00FD3C3E" w:rsidR="00307B54" w:rsidP="00D54DEE" w:rsidRDefault="00307B54" w14:paraId="7ABC740E" w14:textId="77777777">
            <w:pPr>
              <w:pStyle w:val="NoSpacing"/>
            </w:pPr>
          </w:p>
        </w:tc>
        <w:tc>
          <w:tcPr>
            <w:tcW w:w="652" w:type="dxa"/>
          </w:tcPr>
          <w:p w:rsidRPr="00FD3C3E" w:rsidR="00307B54" w:rsidP="00D54DEE" w:rsidRDefault="00307B54" w14:paraId="2ABD399E" w14:textId="77777777">
            <w:pPr>
              <w:pStyle w:val="NoSpacing"/>
            </w:pPr>
          </w:p>
        </w:tc>
        <w:tc>
          <w:tcPr>
            <w:tcW w:w="745" w:type="dxa"/>
          </w:tcPr>
          <w:p w:rsidRPr="00FD3C3E" w:rsidR="00307B54" w:rsidP="00D54DEE" w:rsidRDefault="00307B54" w14:paraId="3858380B" w14:textId="77777777">
            <w:pPr>
              <w:pStyle w:val="NoSpacing"/>
            </w:pPr>
          </w:p>
        </w:tc>
        <w:tc>
          <w:tcPr>
            <w:tcW w:w="1211" w:type="dxa"/>
            <w:tcMar>
              <w:right w:w="0" w:type="dxa"/>
            </w:tcMar>
          </w:tcPr>
          <w:p w:rsidRPr="00FD3C3E" w:rsidR="00307B54" w:rsidP="00D54DEE" w:rsidRDefault="00307B54" w14:paraId="2B6AC913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" w:xpath="/ns0:NavWordReportXmlPart[1]/ns0:Header[1]/ns0:ReportTotalsLine" w:storeItemID="{6F9D57D6-1D1F-43CC-ABA7-760DC47CD495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EEAD0D401F614255930F1B57822DB67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307B54" w:rsidTr="002D6633" w14:paraId="13834CC6" w14:textId="77777777">
                <w:trPr>
                  <w:trHeight w:val="226"/>
                </w:trPr>
                <w:tc>
                  <w:tcPr>
                    <w:tcW w:w="587" w:type="dxa"/>
                  </w:tcPr>
                  <w:p w:rsidR="00307B54" w:rsidP="00D54DEE" w:rsidRDefault="00307B54" w14:paraId="288B8570" w14:textId="77777777">
                    <w:pPr>
                      <w:pStyle w:val="NoSpacing"/>
                      <w:rPr>
                        <w:b/>
                        <w:bCs/>
                      </w:rPr>
                    </w:pPr>
                  </w:p>
                </w:tc>
                <w:tc>
                  <w:tcPr>
                    <w:tcW w:w="1028" w:type="dxa"/>
                  </w:tcPr>
                  <w:p w:rsidRPr="00FD3C3E" w:rsidR="00307B54" w:rsidP="00D54DEE" w:rsidRDefault="00307B54" w14:paraId="0B8AEAD7" w14:textId="77777777">
                    <w:pPr>
                      <w:pStyle w:val="NoSpacing"/>
                    </w:pPr>
                  </w:p>
                </w:tc>
                <w:tc>
                  <w:tcPr>
                    <w:tcW w:w="2485" w:type="dxa"/>
                  </w:tcPr>
                  <w:p w:rsidRPr="00FD3C3E" w:rsidR="00307B54" w:rsidP="00D54DEE" w:rsidRDefault="00307B54" w14:paraId="6B5FE2B7" w14:textId="77777777">
                    <w:pPr>
                      <w:pStyle w:val="NoSpacing"/>
                    </w:pPr>
                  </w:p>
                </w:tc>
                <w:tc>
                  <w:tcPr>
                    <w:tcW w:w="1118" w:type="dxa"/>
                  </w:tcPr>
                  <w:p w:rsidRPr="00FD3C3E" w:rsidR="00307B54" w:rsidP="00D54DEE" w:rsidRDefault="00307B54" w14:paraId="5889718D" w14:textId="77777777">
                    <w:pPr>
                      <w:pStyle w:val="NoSpacing"/>
                    </w:pPr>
                  </w:p>
                </w:tc>
                <w:tc>
                  <w:tcPr>
                    <w:tcW w:w="838" w:type="dxa"/>
                  </w:tcPr>
                  <w:p w:rsidRPr="00FD3C3E" w:rsidR="00307B54" w:rsidP="00D54DEE" w:rsidRDefault="00307B54" w14:paraId="2BD61DCB" w14:textId="77777777">
                    <w:pPr>
                      <w:pStyle w:val="NoSpacing"/>
                    </w:pPr>
                  </w:p>
                </w:tc>
                <w:tc>
                  <w:tcPr>
                    <w:tcW w:w="652" w:type="dxa"/>
                  </w:tcPr>
                  <w:p w:rsidRPr="00FD3C3E" w:rsidR="00307B54" w:rsidP="00D54DEE" w:rsidRDefault="00307B54" w14:paraId="5041B9FB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A8F1C613E4584404B4D5E981F6D00F7E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6F9D57D6-1D1F-43CC-ABA7-760DC47CD495}"/>
                    <w:text/>
                  </w:sdtPr>
                  <w:sdtContent>
                    <w:tc>
                      <w:tcPr>
                        <w:tcW w:w="2609" w:type="dxa"/>
                        <w:gridSpan w:val="3"/>
                      </w:tcPr>
                      <w:p w:rsidRPr="00FD3C3E" w:rsidR="00307B54" w:rsidP="008F53BC" w:rsidRDefault="00307B54" w14:paraId="0488A5BC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A8F1C613E4584404B4D5E981F6D00F7E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6F9D57D6-1D1F-43CC-ABA7-760DC47CD495}"/>
                    <w:text/>
                  </w:sdtPr>
                  <w:sdtContent>
                    <w:tc>
                      <w:tcPr>
                        <w:tcW w:w="1211" w:type="dxa"/>
                        <w:tcMar>
                          <w:right w:w="0" w:type="dxa"/>
                        </w:tcMar>
                      </w:tcPr>
                      <w:p w:rsidRPr="00FD3C3E" w:rsidR="00307B54" w:rsidP="008F53BC" w:rsidRDefault="00307B54" w14:paraId="094ABEB8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307B54" w:rsidTr="002D6633" w14:paraId="48B81391" w14:textId="77777777">
        <w:trPr>
          <w:trHeight w:val="112"/>
        </w:trPr>
        <w:tc>
          <w:tcPr>
            <w:tcW w:w="587" w:type="dxa"/>
          </w:tcPr>
          <w:p w:rsidRPr="00FD3C3E" w:rsidR="00307B54" w:rsidP="00D54DEE" w:rsidRDefault="00307B54" w14:paraId="2F24F6B0" w14:textId="77777777">
            <w:pPr>
              <w:pStyle w:val="NoSpacing"/>
            </w:pPr>
          </w:p>
        </w:tc>
        <w:tc>
          <w:tcPr>
            <w:tcW w:w="1028" w:type="dxa"/>
          </w:tcPr>
          <w:p w:rsidRPr="00FD3C3E" w:rsidR="00307B54" w:rsidP="00D54DEE" w:rsidRDefault="00307B54" w14:paraId="38187E9A" w14:textId="77777777">
            <w:pPr>
              <w:pStyle w:val="NoSpacing"/>
            </w:pPr>
          </w:p>
        </w:tc>
        <w:tc>
          <w:tcPr>
            <w:tcW w:w="2485" w:type="dxa"/>
          </w:tcPr>
          <w:p w:rsidRPr="00FD3C3E" w:rsidR="00307B54" w:rsidP="00D54DEE" w:rsidRDefault="00307B54" w14:paraId="1EBDAA6C" w14:textId="77777777">
            <w:pPr>
              <w:pStyle w:val="NoSpacing"/>
            </w:pPr>
          </w:p>
        </w:tc>
        <w:tc>
          <w:tcPr>
            <w:tcW w:w="1118" w:type="dxa"/>
          </w:tcPr>
          <w:p w:rsidRPr="00FD3C3E" w:rsidR="00307B54" w:rsidP="00D54DEE" w:rsidRDefault="00307B54" w14:paraId="6D3FA7DB" w14:textId="77777777">
            <w:pPr>
              <w:pStyle w:val="NoSpacing"/>
            </w:pPr>
          </w:p>
        </w:tc>
        <w:tc>
          <w:tcPr>
            <w:tcW w:w="838" w:type="dxa"/>
          </w:tcPr>
          <w:p w:rsidRPr="00FD3C3E" w:rsidR="00307B54" w:rsidP="00D54DEE" w:rsidRDefault="00307B54" w14:paraId="3E17665C" w14:textId="77777777">
            <w:pPr>
              <w:pStyle w:val="NoSpacing"/>
            </w:pPr>
          </w:p>
        </w:tc>
        <w:tc>
          <w:tcPr>
            <w:tcW w:w="652" w:type="dxa"/>
          </w:tcPr>
          <w:p w:rsidRPr="00FD3C3E" w:rsidR="00307B54" w:rsidP="00D54DEE" w:rsidRDefault="00307B54" w14:paraId="22BE9D2F" w14:textId="77777777">
            <w:pPr>
              <w:pStyle w:val="NoSpacing"/>
            </w:pPr>
          </w:p>
        </w:tc>
        <w:tc>
          <w:tcPr>
            <w:tcW w:w="2609" w:type="dxa"/>
            <w:gridSpan w:val="3"/>
          </w:tcPr>
          <w:p w:rsidRPr="00FD3C3E" w:rsidR="00307B54" w:rsidP="00D54DEE" w:rsidRDefault="00307B54" w14:paraId="05A0CBAD" w14:textId="77777777">
            <w:pPr>
              <w:pStyle w:val="NoSpacing"/>
            </w:pPr>
          </w:p>
        </w:tc>
        <w:tc>
          <w:tcPr>
            <w:tcW w:w="1211" w:type="dxa"/>
            <w:tcMar>
              <w:right w:w="0" w:type="dxa"/>
            </w:tcMar>
          </w:tcPr>
          <w:p w:rsidRPr="00FD3C3E" w:rsidR="00307B54" w:rsidP="00D54DEE" w:rsidRDefault="00307B54" w14:paraId="04B256C9" w14:textId="77777777">
            <w:pPr>
              <w:pStyle w:val="NoSpacing"/>
            </w:pPr>
          </w:p>
        </w:tc>
      </w:tr>
      <w:tr w:rsidRPr="00FD3C3E" w:rsidR="00307B54" w:rsidTr="002D6633" w14:paraId="13B28A2F" w14:textId="77777777">
        <w:trPr>
          <w:trHeight w:val="226"/>
        </w:trPr>
        <w:tc>
          <w:tcPr>
            <w:tcW w:w="587" w:type="dxa"/>
          </w:tcPr>
          <w:p w:rsidRPr="00FD3C3E" w:rsidR="00307B54" w:rsidP="00D54DEE" w:rsidRDefault="00307B54" w14:paraId="58D38481" w14:textId="77777777">
            <w:pPr>
              <w:pStyle w:val="NoSpacing"/>
            </w:pPr>
          </w:p>
        </w:tc>
        <w:tc>
          <w:tcPr>
            <w:tcW w:w="1028" w:type="dxa"/>
          </w:tcPr>
          <w:p w:rsidRPr="00FD3C3E" w:rsidR="00307B54" w:rsidP="00D54DEE" w:rsidRDefault="00307B54" w14:paraId="458F391B" w14:textId="77777777">
            <w:pPr>
              <w:pStyle w:val="NoSpacing"/>
            </w:pPr>
          </w:p>
        </w:tc>
        <w:tc>
          <w:tcPr>
            <w:tcW w:w="2485" w:type="dxa"/>
          </w:tcPr>
          <w:p w:rsidRPr="00FD3C3E" w:rsidR="00307B54" w:rsidP="00D54DEE" w:rsidRDefault="00307B54" w14:paraId="228E9E65" w14:textId="77777777">
            <w:pPr>
              <w:pStyle w:val="NoSpacing"/>
            </w:pPr>
          </w:p>
        </w:tc>
        <w:tc>
          <w:tcPr>
            <w:tcW w:w="1118" w:type="dxa"/>
          </w:tcPr>
          <w:p w:rsidRPr="00FD3C3E" w:rsidR="00307B54" w:rsidP="00D54DEE" w:rsidRDefault="00307B54" w14:paraId="545F5D82" w14:textId="77777777">
            <w:pPr>
              <w:pStyle w:val="NoSpacing"/>
            </w:pPr>
          </w:p>
        </w:tc>
        <w:tc>
          <w:tcPr>
            <w:tcW w:w="838" w:type="dxa"/>
          </w:tcPr>
          <w:p w:rsidRPr="00FD3C3E" w:rsidR="00307B54" w:rsidP="00D54DEE" w:rsidRDefault="00307B54" w14:paraId="699335BE" w14:textId="77777777">
            <w:pPr>
              <w:pStyle w:val="NoSpacing"/>
            </w:pPr>
          </w:p>
        </w:tc>
        <w:tc>
          <w:tcPr>
            <w:tcW w:w="652" w:type="dxa"/>
          </w:tcPr>
          <w:p w:rsidRPr="00FD3C3E" w:rsidR="00307B54" w:rsidP="00D54DEE" w:rsidRDefault="00307B54" w14:paraId="4F819AFB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-27417588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6F9D57D6-1D1F-43CC-ABA7-760DC47CD495}"/>
            <w:text/>
          </w:sdtPr>
          <w:sdtContent>
            <w:tc>
              <w:tcPr>
                <w:tcW w:w="2609" w:type="dxa"/>
                <w:gridSpan w:val="3"/>
                <w:tcBorders>
                  <w:bottom w:val="single" w:color="auto" w:sz="4" w:space="0"/>
                </w:tcBorders>
              </w:tcPr>
              <w:p w:rsidRPr="00FD3C3E" w:rsidR="00307B54" w:rsidP="00D54DEE" w:rsidRDefault="0096641E" w14:paraId="3A236AAC" w14:textId="77777777">
                <w:pPr>
                  <w:pStyle w:val="NoSpacing"/>
                  <w:rPr>
                    <w:b/>
                  </w:rPr>
                </w:pPr>
                <w:r>
                  <w:rPr>
                    <w:b/>
                  </w:rPr>
                  <w:t>TotalAmountExclInclVATText</w:t>
                </w:r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107508653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6F9D57D6-1D1F-43CC-ABA7-760DC47CD495}"/>
            <w:text/>
          </w:sdtPr>
          <w:sdtContent>
            <w:tc>
              <w:tcPr>
                <w:tcW w:w="121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307B54" w:rsidP="00D54DEE" w:rsidRDefault="0096641E" w14:paraId="7BC01A01" w14:textId="77777777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TotalAmountExclInclVAT</w:t>
                </w:r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-335309756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6F9D57D6-1D1F-43CC-ABA7-760DC47CD495}"/>
        <w:text/>
      </w:sdtPr>
      <w:sdtContent>
        <w:p w:rsidRPr="002D6633" w:rsidR="00D54DEE" w:rsidP="002D6633" w:rsidRDefault="002D6633" w14:paraId="436BDD41" w14:textId="77777777">
          <w:pPr>
            <w:keepNext/>
            <w:spacing w:before="60" w:after="60"/>
            <w:jc w:val="right"/>
            <w:rPr>
              <w:b/>
            </w:rPr>
          </w:pPr>
          <w:r w:rsidRPr="002D6633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" w:xpath="/ns0:NavWordReportXmlPart[1]/ns0:Header[1]/ns0:LineFee" w:storeItemID="{6F9D57D6-1D1F-43CC-ABA7-760DC47CD495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390503" w14:paraId="4068C164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6F9D57D6-1D1F-43CC-ABA7-760DC47CD495}"/>
                      <w:text/>
                    </w:sdtPr>
                    <w:sdtContent>
                      <w:p w:rsidR="00D54DEE" w:rsidP="008F53BC" w:rsidRDefault="00D54DEE" w14:paraId="1C13D896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0DCFFD70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6F9D57D6-1D1F-43CC-ABA7-760DC47CD495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6F9D57D6-1D1F-43CC-ABA7-760DC47CD495}"/>
                <w:picture/>
              </w:sdtPr>
              <w:sdtContent>
                <w:p w:rsidR="00123A7D" w:rsidP="008F53BC" w:rsidRDefault="001700B5" w14:paraId="7F3A5892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457E7F5E" wp14:editId="20E9232D">
                        <wp:extent cx="873274" cy="873274"/>
                        <wp:effectExtent l="0" t="0" r="3175" b="317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3274" cy="8732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6F9D57D6-1D1F-43CC-ABA7-760DC47CD495}"/>
                <w:text/>
              </w:sdtPr>
              <w:sdtContent>
                <w:p w:rsidRPr="00123A7D" w:rsidR="00245B0E" w:rsidP="008F53BC" w:rsidRDefault="00123A7D" w14:paraId="7C64E3A7" w14:textId="77777777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Pr="00123A7D" w:rsidR="00245B0E" w:rsidSect="00B914B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6D93" w:rsidP="00E40C63" w:rsidRDefault="00846D93" w14:paraId="0BDCBBEB" w14:textId="77777777">
      <w:pPr>
        <w:spacing w:after="0"/>
      </w:pPr>
      <w:r>
        <w:separator/>
      </w:r>
    </w:p>
  </w:endnote>
  <w:endnote w:type="continuationSeparator" w:id="0">
    <w:p w:rsidR="00846D93" w:rsidP="00E40C63" w:rsidRDefault="00846D93" w14:paraId="623F3C0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182E" w:rsidRDefault="00F7182E" w14:paraId="745524A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 w14:paraId="15F6B035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 w14:paraId="57F4415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6F9D57D6-1D1F-43CC-ABA7-760DC47CD495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684FC98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07AE6D7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33D29C86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="00C43401" w:rsidTr="0090637C" w14:paraId="2155439E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6F9D57D6-1D1F-43CC-ABA7-760DC47CD495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6D604573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1ECC70AF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5F0FBB2B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Lbl"/>
          <w:tag w:val="#Nav: Standard_Sales_Invoice/1306"/>
          <w:id w:val="64963564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HomePage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962B71" w14:paraId="798C585A" w14:textId="77777777">
              <w:pPr>
                <w:pStyle w:val="Heading2"/>
              </w:pPr>
              <w:r>
                <w:rPr>
                  <w:lang w:val="da-DK"/>
                </w:rPr>
                <w:t>HomePage_Lbl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18267EF1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17E09BF9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176E1FF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40B9928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6BFF541E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4AF2C4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7F502A62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4DC7F375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08C8B8CD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176636B0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6F9D57D6-1D1F-43CC-ABA7-760DC47CD495}"/>
          <w:text/>
        </w:sdtPr>
        <w:sdtContent>
          <w:tc>
            <w:tcPr>
              <w:tcW w:w="1250" w:type="pct"/>
            </w:tcPr>
            <w:p w:rsidR="00C43401" w:rsidP="00C43401" w:rsidRDefault="00C43401" w14:paraId="474CC9D7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7E81704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22F0A609" w14:textId="77777777">
      <w:tc>
        <w:tcPr>
          <w:tcW w:w="1250" w:type="pct"/>
        </w:tcPr>
        <w:p w:rsidRPr="00F83594" w:rsidR="00C43401" w:rsidP="005C497A" w:rsidRDefault="000322EE" w14:paraId="0AD3A4C7" w14:textId="77777777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6F9D57D6-1D1F-43CC-ABA7-760DC47CD495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6F9D57D6-1D1F-43CC-ABA7-760DC47CD495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74650E87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6F9D57D6-1D1F-43CC-ABA7-760DC47CD495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63EB3FA3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52F52DF3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051E6A2F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6D93" w:rsidP="00E40C63" w:rsidRDefault="00846D93" w14:paraId="66ED2D10" w14:textId="77777777">
      <w:pPr>
        <w:spacing w:after="0"/>
      </w:pPr>
      <w:r>
        <w:separator/>
      </w:r>
    </w:p>
  </w:footnote>
  <w:footnote w:type="continuationSeparator" w:id="0">
    <w:p w:rsidR="00846D93" w:rsidP="00E40C63" w:rsidRDefault="00846D93" w14:paraId="34BF5F32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182E" w:rsidRDefault="00F7182E" w14:paraId="6EB8684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390503" w14:paraId="0A4EA932" w14:textId="77777777">
      <w:tc>
        <w:tcPr>
          <w:tcW w:w="2929" w:type="pct"/>
        </w:tcPr>
        <w:p w:rsidRPr="00C43401" w:rsidR="00C43401" w:rsidP="00C43401" w:rsidRDefault="000322EE" w14:paraId="0312F1A6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6F9D57D6-1D1F-43CC-ABA7-760DC47CD495}"/>
              <w:text/>
            </w:sdtPr>
            <w:sdtContent>
              <w:r w:rsidRPr="00C43401" w:rsidR="00C43401">
                <w:rPr>
                  <w:rStyle w:val="Strong"/>
                </w:rPr>
                <w:t>DocumentTitle_Lbl</w:t>
              </w:r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6F9D57D6-1D1F-43CC-ABA7-760DC47CD495}"/>
              <w:text/>
            </w:sdtPr>
            <w:sdtContent>
              <w:r w:rsidRPr="00C43401" w:rsidR="00C43401">
                <w:rPr>
                  <w:rStyle w:val="Strong"/>
                </w:rPr>
                <w:t>DocumentNo</w:t>
              </w:r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6F9D57D6-1D1F-43CC-ABA7-760DC47CD495}"/>
            <w:text/>
          </w:sdtPr>
          <w:sdtContent>
            <w:p w:rsidR="00C43401" w:rsidP="00C43401" w:rsidRDefault="00C43401" w14:paraId="08CD2BA6" w14:textId="77777777">
              <w:pPr>
                <w:pStyle w:val="NoSpacing"/>
              </w:pPr>
              <w:r w:rsidRPr="00364456">
                <w:t>DocumentDate</w:t>
              </w:r>
            </w:p>
          </w:sdtContent>
        </w:sdt>
        <w:p w:rsidR="00C43401" w:rsidP="00C43401" w:rsidRDefault="000322EE" w14:paraId="42103794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6F9D57D6-1D1F-43CC-ABA7-760DC47CD495}"/>
              <w:text/>
            </w:sdtPr>
            <w:sdtContent>
              <w:r w:rsidRPr="00204F31" w:rsidR="00C43401">
                <w:t>Page_Lbl</w:t>
              </w:r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96641E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96641E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0331030D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6BDA1BC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390503" w14:paraId="64FA55D2" w14:textId="77777777">
      <w:tc>
        <w:tcPr>
          <w:tcW w:w="2929" w:type="pct"/>
        </w:tcPr>
        <w:p w:rsidRPr="00204F31" w:rsidR="00C43401" w:rsidP="00C43401" w:rsidRDefault="000322EE" w14:paraId="69196753" w14:textId="77777777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6F9D57D6-1D1F-43CC-ABA7-760DC47CD495}"/>
              <w:text/>
            </w:sdtPr>
            <w:sdtContent>
              <w:r w:rsidRPr="00204F31" w:rsidR="00C43401">
                <w:t>DocumentTitle_Lbl</w:t>
              </w:r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6F9D57D6-1D1F-43CC-ABA7-760DC47CD495}"/>
              <w:text/>
            </w:sdtPr>
            <w:sdtContent>
              <w:r w:rsidRPr="00204F31" w:rsidR="00C43401">
                <w:t>DocumentNo</w:t>
              </w:r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6F9D57D6-1D1F-43CC-ABA7-760DC47CD495}"/>
            <w:text/>
          </w:sdtPr>
          <w:sdtContent>
            <w:p w:rsidR="00C43401" w:rsidP="00C43401" w:rsidRDefault="00C43401" w14:paraId="0E9DD058" w14:textId="77777777">
              <w:pPr>
                <w:pStyle w:val="Subtitle"/>
              </w:pPr>
              <w:r w:rsidRPr="00364456">
                <w:t>DocumentDate</w:t>
              </w:r>
            </w:p>
          </w:sdtContent>
        </w:sdt>
        <w:p w:rsidRPr="00204F31" w:rsidR="00C43401" w:rsidP="00C43401" w:rsidRDefault="000322EE" w14:paraId="574E76BE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6F9D57D6-1D1F-43CC-ABA7-760DC47CD495}"/>
              <w:text/>
            </w:sdtPr>
            <w:sdtContent>
              <w:r w:rsidRPr="00204F31" w:rsidR="00C43401">
                <w:t>Page_Lbl</w:t>
              </w:r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96641E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96641E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782E2864" w14:textId="4510252F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322EE" w14:paraId="1DD08E93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6F9D57D6-1D1F-43CC-ABA7-760DC47CD495}"/>
              <w:picture/>
            </w:sdtPr>
            <w:sdtContent>
              <w:r w:rsidR="00C43401">
                <w:rPr>
                  <w:noProof/>
                  <w:lang w:val="da-DK" w:eastAsia="da-DK"/>
                </w:rPr>
                <w:drawing>
                  <wp:inline distT="0" distB="0" distL="0" distR="0" wp14:anchorId="0D7FC32E" wp14:editId="31CA3F38">
                    <wp:extent cx="1890001" cy="1890001"/>
                    <wp:effectExtent l="0" t="0" r="0" b="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890001" cy="18900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72BB50DF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21D7"/>
    <w:rsid w:val="000322EE"/>
    <w:rsid w:val="00032E69"/>
    <w:rsid w:val="000357EB"/>
    <w:rsid w:val="00062D97"/>
    <w:rsid w:val="00070EE8"/>
    <w:rsid w:val="00074151"/>
    <w:rsid w:val="000844A3"/>
    <w:rsid w:val="000A51C8"/>
    <w:rsid w:val="000A665A"/>
    <w:rsid w:val="000A7A5B"/>
    <w:rsid w:val="000D5A6D"/>
    <w:rsid w:val="000E071F"/>
    <w:rsid w:val="00103846"/>
    <w:rsid w:val="0011793B"/>
    <w:rsid w:val="00123A7D"/>
    <w:rsid w:val="00126D5A"/>
    <w:rsid w:val="00130677"/>
    <w:rsid w:val="00134A71"/>
    <w:rsid w:val="00141261"/>
    <w:rsid w:val="00151C73"/>
    <w:rsid w:val="001621D9"/>
    <w:rsid w:val="001700B5"/>
    <w:rsid w:val="001B793C"/>
    <w:rsid w:val="001D1CE2"/>
    <w:rsid w:val="001D3FBB"/>
    <w:rsid w:val="001D6807"/>
    <w:rsid w:val="001D69FF"/>
    <w:rsid w:val="001E4E27"/>
    <w:rsid w:val="0020108A"/>
    <w:rsid w:val="00216AF6"/>
    <w:rsid w:val="00225D4A"/>
    <w:rsid w:val="00234482"/>
    <w:rsid w:val="00235CA0"/>
    <w:rsid w:val="00245B0E"/>
    <w:rsid w:val="00261876"/>
    <w:rsid w:val="0026269B"/>
    <w:rsid w:val="002669DB"/>
    <w:rsid w:val="00273BA9"/>
    <w:rsid w:val="002753D8"/>
    <w:rsid w:val="0029628E"/>
    <w:rsid w:val="002A29DF"/>
    <w:rsid w:val="002A382C"/>
    <w:rsid w:val="002B6B46"/>
    <w:rsid w:val="002D161D"/>
    <w:rsid w:val="002D6633"/>
    <w:rsid w:val="002E2A56"/>
    <w:rsid w:val="002E77BE"/>
    <w:rsid w:val="00307B54"/>
    <w:rsid w:val="00336A63"/>
    <w:rsid w:val="00337723"/>
    <w:rsid w:val="00355E20"/>
    <w:rsid w:val="003711E6"/>
    <w:rsid w:val="00372A4D"/>
    <w:rsid w:val="00374316"/>
    <w:rsid w:val="0038349C"/>
    <w:rsid w:val="00390503"/>
    <w:rsid w:val="00394029"/>
    <w:rsid w:val="003A0907"/>
    <w:rsid w:val="003A31D7"/>
    <w:rsid w:val="003A7E69"/>
    <w:rsid w:val="003B1D59"/>
    <w:rsid w:val="003C2C96"/>
    <w:rsid w:val="003D120B"/>
    <w:rsid w:val="003D4B80"/>
    <w:rsid w:val="003E2178"/>
    <w:rsid w:val="003F77E2"/>
    <w:rsid w:val="00436A43"/>
    <w:rsid w:val="00451877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A5F"/>
    <w:rsid w:val="00543913"/>
    <w:rsid w:val="00552846"/>
    <w:rsid w:val="005556F1"/>
    <w:rsid w:val="00563DCD"/>
    <w:rsid w:val="00570CAD"/>
    <w:rsid w:val="005731CF"/>
    <w:rsid w:val="00587157"/>
    <w:rsid w:val="00595F7F"/>
    <w:rsid w:val="005963DE"/>
    <w:rsid w:val="005A0994"/>
    <w:rsid w:val="005C497A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8581A"/>
    <w:rsid w:val="006907F2"/>
    <w:rsid w:val="006A2A7B"/>
    <w:rsid w:val="006C30D9"/>
    <w:rsid w:val="006C4581"/>
    <w:rsid w:val="006D4B90"/>
    <w:rsid w:val="006D64AE"/>
    <w:rsid w:val="006F2626"/>
    <w:rsid w:val="00702AAD"/>
    <w:rsid w:val="007133BF"/>
    <w:rsid w:val="0071439C"/>
    <w:rsid w:val="00716E24"/>
    <w:rsid w:val="00717D16"/>
    <w:rsid w:val="00741F6B"/>
    <w:rsid w:val="007537BA"/>
    <w:rsid w:val="00760FA8"/>
    <w:rsid w:val="00765190"/>
    <w:rsid w:val="00766078"/>
    <w:rsid w:val="007773B8"/>
    <w:rsid w:val="00777ADC"/>
    <w:rsid w:val="00794670"/>
    <w:rsid w:val="00797305"/>
    <w:rsid w:val="007A0A2F"/>
    <w:rsid w:val="007B235B"/>
    <w:rsid w:val="007C0194"/>
    <w:rsid w:val="007E323C"/>
    <w:rsid w:val="007F3BB4"/>
    <w:rsid w:val="00802B5B"/>
    <w:rsid w:val="00807754"/>
    <w:rsid w:val="00815D27"/>
    <w:rsid w:val="00817EE6"/>
    <w:rsid w:val="00820262"/>
    <w:rsid w:val="00836184"/>
    <w:rsid w:val="00844D12"/>
    <w:rsid w:val="00845DAF"/>
    <w:rsid w:val="00845E08"/>
    <w:rsid w:val="00846D93"/>
    <w:rsid w:val="008533EF"/>
    <w:rsid w:val="00856BBF"/>
    <w:rsid w:val="008578FF"/>
    <w:rsid w:val="008A5ABD"/>
    <w:rsid w:val="008C3901"/>
    <w:rsid w:val="008D7475"/>
    <w:rsid w:val="008E766D"/>
    <w:rsid w:val="008F0A38"/>
    <w:rsid w:val="008F53BC"/>
    <w:rsid w:val="008F5685"/>
    <w:rsid w:val="0090637C"/>
    <w:rsid w:val="009072D1"/>
    <w:rsid w:val="0092542A"/>
    <w:rsid w:val="00927F0F"/>
    <w:rsid w:val="00933DB5"/>
    <w:rsid w:val="00940735"/>
    <w:rsid w:val="00943A17"/>
    <w:rsid w:val="009453BC"/>
    <w:rsid w:val="00954C6C"/>
    <w:rsid w:val="00962B71"/>
    <w:rsid w:val="0096641E"/>
    <w:rsid w:val="00966D04"/>
    <w:rsid w:val="0097623C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E738F"/>
    <w:rsid w:val="009F21B5"/>
    <w:rsid w:val="00A00B95"/>
    <w:rsid w:val="00A01AB9"/>
    <w:rsid w:val="00A048EC"/>
    <w:rsid w:val="00A054AE"/>
    <w:rsid w:val="00A27C22"/>
    <w:rsid w:val="00A30C38"/>
    <w:rsid w:val="00A32E91"/>
    <w:rsid w:val="00A42BE5"/>
    <w:rsid w:val="00A4704F"/>
    <w:rsid w:val="00A76F36"/>
    <w:rsid w:val="00A9010E"/>
    <w:rsid w:val="00A940EF"/>
    <w:rsid w:val="00A9726D"/>
    <w:rsid w:val="00AE797B"/>
    <w:rsid w:val="00AF1EDD"/>
    <w:rsid w:val="00AF4452"/>
    <w:rsid w:val="00B01DA6"/>
    <w:rsid w:val="00B02B18"/>
    <w:rsid w:val="00B10D67"/>
    <w:rsid w:val="00B22FDE"/>
    <w:rsid w:val="00B32D4B"/>
    <w:rsid w:val="00B402B9"/>
    <w:rsid w:val="00B437D5"/>
    <w:rsid w:val="00B57659"/>
    <w:rsid w:val="00B60D54"/>
    <w:rsid w:val="00B669AF"/>
    <w:rsid w:val="00B8205C"/>
    <w:rsid w:val="00B86BCD"/>
    <w:rsid w:val="00B86E6F"/>
    <w:rsid w:val="00B914B2"/>
    <w:rsid w:val="00B91CA1"/>
    <w:rsid w:val="00B92F96"/>
    <w:rsid w:val="00B96060"/>
    <w:rsid w:val="00BA3A0E"/>
    <w:rsid w:val="00BC232B"/>
    <w:rsid w:val="00BC4E73"/>
    <w:rsid w:val="00BD2533"/>
    <w:rsid w:val="00BD35AE"/>
    <w:rsid w:val="00BE5952"/>
    <w:rsid w:val="00BE6BE6"/>
    <w:rsid w:val="00BF0F10"/>
    <w:rsid w:val="00C0218F"/>
    <w:rsid w:val="00C240CE"/>
    <w:rsid w:val="00C27C1A"/>
    <w:rsid w:val="00C36F18"/>
    <w:rsid w:val="00C37817"/>
    <w:rsid w:val="00C40BE4"/>
    <w:rsid w:val="00C41DE3"/>
    <w:rsid w:val="00C43401"/>
    <w:rsid w:val="00C47206"/>
    <w:rsid w:val="00C5749C"/>
    <w:rsid w:val="00CA6394"/>
    <w:rsid w:val="00CB70AD"/>
    <w:rsid w:val="00CD1B92"/>
    <w:rsid w:val="00D21D63"/>
    <w:rsid w:val="00D235D0"/>
    <w:rsid w:val="00D40A70"/>
    <w:rsid w:val="00D41DC8"/>
    <w:rsid w:val="00D53B6F"/>
    <w:rsid w:val="00D54A61"/>
    <w:rsid w:val="00D54DEE"/>
    <w:rsid w:val="00D6006D"/>
    <w:rsid w:val="00D72A07"/>
    <w:rsid w:val="00D72E02"/>
    <w:rsid w:val="00D754C6"/>
    <w:rsid w:val="00D75AAF"/>
    <w:rsid w:val="00D814AD"/>
    <w:rsid w:val="00DA0F11"/>
    <w:rsid w:val="00DA580A"/>
    <w:rsid w:val="00DB4893"/>
    <w:rsid w:val="00DB4B5B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0DF9"/>
    <w:rsid w:val="00F66A1F"/>
    <w:rsid w:val="00F7182E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37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56EF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123A7D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123A7D"/>
    <w:pPr>
      <w:spacing w:before="60" w:after="60"/>
      <w:ind w:left="144" w:right="144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945FCD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F1C613E4584404B4D5E981F6D00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12957-89B0-494B-A031-1DF0BEE304D6}"/>
      </w:docPartPr>
      <w:docPartBody>
        <w:p w:rsidR="004218E8" w:rsidRDefault="0066107F" w:rsidP="0066107F">
          <w:pPr>
            <w:pStyle w:val="A8F1C613E4584404B4D5E981F6D00F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EAD0D401F614255930F1B57822DB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B9B64-0F22-4FB6-87D9-7A80AA9986BD}"/>
      </w:docPartPr>
      <w:docPartBody>
        <w:p w:rsidR="004218E8" w:rsidRDefault="0066107F" w:rsidP="0066107F">
          <w:pPr>
            <w:pStyle w:val="EEAD0D401F614255930F1B57822DB67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60F9AE70691409FA000ADB5997D6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D7513-D2CC-4FD1-AE28-AABF614997CD}"/>
      </w:docPartPr>
      <w:docPartBody>
        <w:p w:rsidR="004218E8" w:rsidRDefault="0066107F" w:rsidP="0066107F">
          <w:pPr>
            <w:pStyle w:val="E60F9AE70691409FA000ADB5997D6AA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8AE1C8E787440A195B24B77286AC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7D13C-D2F3-4CD8-8E6D-C12E6ECF562C}"/>
      </w:docPartPr>
      <w:docPartBody>
        <w:p w:rsidR="004218E8" w:rsidRDefault="0066107F" w:rsidP="0066107F">
          <w:pPr>
            <w:pStyle w:val="E8AE1C8E787440A195B24B77286AC6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2D59AB677C4133914E058FDC136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CEAE2-9A44-486C-BAB1-61CD51116B00}"/>
      </w:docPartPr>
      <w:docPartBody>
        <w:p w:rsidR="004218E8" w:rsidRDefault="0066107F" w:rsidP="0066107F">
          <w:pPr>
            <w:pStyle w:val="DA2D59AB677C4133914E058FDC1369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3D6B9620A74BEEA5F09B1E4C112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EE4B5-531B-4718-9144-5EB7220A4165}"/>
      </w:docPartPr>
      <w:docPartBody>
        <w:p w:rsidR="004218E8" w:rsidRDefault="0066107F" w:rsidP="0066107F">
          <w:pPr>
            <w:pStyle w:val="B63D6B9620A74BEEA5F09B1E4C112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96D01412214D83AF3314B60F221D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CD016-9997-47AF-925F-A223E6882F3A}"/>
      </w:docPartPr>
      <w:docPartBody>
        <w:p w:rsidR="004218E8" w:rsidRDefault="0066107F" w:rsidP="0066107F">
          <w:pPr>
            <w:pStyle w:val="DE96D01412214D83AF3314B60F221DD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4599D6822784E0A9B9912E35BF1D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10DE8-7E27-4883-8A26-DC2C01A039F6}"/>
      </w:docPartPr>
      <w:docPartBody>
        <w:p w:rsidR="004218E8" w:rsidRDefault="0066107F" w:rsidP="0066107F">
          <w:pPr>
            <w:pStyle w:val="74599D6822784E0A9B9912E35BF1D3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7466E524804ADAA8A49203DC266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E994B-95DC-44B0-8944-5F2B389860D5}"/>
      </w:docPartPr>
      <w:docPartBody>
        <w:p w:rsidR="004218E8" w:rsidRDefault="0066107F" w:rsidP="0066107F">
          <w:pPr>
            <w:pStyle w:val="437466E524804ADAA8A49203DC2669C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4969D7A67C436493ACC10773DCC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FEAF7-8802-49BF-838A-BCC3DEC3CCC6}"/>
      </w:docPartPr>
      <w:docPartBody>
        <w:p w:rsidR="004218E8" w:rsidRDefault="0066107F" w:rsidP="0066107F">
          <w:pPr>
            <w:pStyle w:val="6E4969D7A67C436493ACC10773DCC0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337AE-6A2F-4512-B98A-41CBCA7C7E0E}"/>
      </w:docPartPr>
      <w:docPartBody>
        <w:p w:rsidR="00937BCF" w:rsidRDefault="00063CDB">
          <w:r w:rsidRPr="00AE3F5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1F2070DE2B442F288794D9C57A02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A74EA-567F-485D-BB44-634DF54E520A}"/>
      </w:docPartPr>
      <w:docPartBody>
        <w:p w:rsidR="00940EEA" w:rsidRDefault="00940EEA" w:rsidP="00940EEA">
          <w:pPr>
            <w:pStyle w:val="81F2070DE2B442F288794D9C57A02AE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5BDC0BBDFE4841B7F6C94A82946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7D5E5-21E4-4A3D-A280-2242696B4AD6}"/>
      </w:docPartPr>
      <w:docPartBody>
        <w:p w:rsidR="00940EEA" w:rsidRDefault="00940EEA" w:rsidP="00940EEA">
          <w:pPr>
            <w:pStyle w:val="CF5BDC0BBDFE4841B7F6C94A8294699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AB42332C96947569579855B82E466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E0116-78BF-4536-A708-9EC0670731D4}"/>
      </w:docPartPr>
      <w:docPartBody>
        <w:p w:rsidR="00940EEA" w:rsidRDefault="00940EEA" w:rsidP="00940EEA">
          <w:pPr>
            <w:pStyle w:val="0AB42332C96947569579855B82E466A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29D79EFE0B14EBC94E8AFD12C9D7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E9CF4A-01B1-4FF6-9BDE-30D73626E42B}"/>
      </w:docPartPr>
      <w:docPartBody>
        <w:p w:rsidR="00940EEA" w:rsidRDefault="00940EEA" w:rsidP="00940EEA">
          <w:pPr>
            <w:pStyle w:val="529D79EFE0B14EBC94E8AFD12C9D7CE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1184C8235949D4ACFB93F7CDB8CE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4CF45-6F9C-4254-914E-B4BC07FB0951}"/>
      </w:docPartPr>
      <w:docPartBody>
        <w:p w:rsidR="00940EEA" w:rsidRDefault="00940EEA" w:rsidP="00940EEA">
          <w:pPr>
            <w:pStyle w:val="E31184C8235949D4ACFB93F7CDB8CE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95B2072A5A14FEEBB42655454F2D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5A548-BE17-49CE-9EF4-15C9D7B8BF6E}"/>
      </w:docPartPr>
      <w:docPartBody>
        <w:p w:rsidR="00940EEA" w:rsidRDefault="00940EEA" w:rsidP="00940EEA">
          <w:pPr>
            <w:pStyle w:val="695B2072A5A14FEEBB42655454F2D7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02276042DD442399303AB9E17E29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C2D80-0611-4F6D-9013-A7E33936817A}"/>
      </w:docPartPr>
      <w:docPartBody>
        <w:p w:rsidR="00940EEA" w:rsidRDefault="00940EEA" w:rsidP="00940EEA">
          <w:pPr>
            <w:pStyle w:val="A02276042DD442399303AB9E17E2980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50038A6032D4071BD821717DADE5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EF932-50B3-4362-81FA-69F4A8BBB288}"/>
      </w:docPartPr>
      <w:docPartBody>
        <w:p w:rsidR="00940EEA" w:rsidRDefault="00940EEA" w:rsidP="00940EEA">
          <w:pPr>
            <w:pStyle w:val="E50038A6032D4071BD821717DADE57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D30AFE3D9241A39716135B883B5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09B67-8E7E-4952-B9E4-FE3D003D45FA}"/>
      </w:docPartPr>
      <w:docPartBody>
        <w:p w:rsidR="00940EEA" w:rsidRDefault="00940EEA" w:rsidP="00940EEA">
          <w:pPr>
            <w:pStyle w:val="59D30AFE3D9241A39716135B883B50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D948FF5EF6347038973B4B5AF07C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BC4D0-E02C-4824-B198-6043396DD626}"/>
      </w:docPartPr>
      <w:docPartBody>
        <w:p w:rsidR="00940EEA" w:rsidRDefault="00940EEA" w:rsidP="00940EEA">
          <w:pPr>
            <w:pStyle w:val="ED948FF5EF6347038973B4B5AF07C9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81517BCBC347AFB5713E77E588A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543DA-0F77-4557-8A23-F1F3AACD36D6}"/>
      </w:docPartPr>
      <w:docPartBody>
        <w:p w:rsidR="00940EEA" w:rsidRDefault="00940EEA" w:rsidP="00940EEA">
          <w:pPr>
            <w:pStyle w:val="0481517BCBC347AFB5713E77E588AB3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1B266C563544F6A939CA7653A7A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72916-F9C7-4181-BC38-51FA9A3DCED9}"/>
      </w:docPartPr>
      <w:docPartBody>
        <w:p w:rsidR="00940EEA" w:rsidRDefault="00940EEA" w:rsidP="00940EEA">
          <w:pPr>
            <w:pStyle w:val="2B1B266C563544F6A939CA7653A7AD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9A4B4EC862A4A7C8737BE778F117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794B0-5115-4F7C-A435-B098F51DC24C}"/>
      </w:docPartPr>
      <w:docPartBody>
        <w:p w:rsidR="00940EEA" w:rsidRDefault="00940EEA" w:rsidP="00940EEA">
          <w:pPr>
            <w:pStyle w:val="19A4B4EC862A4A7C8737BE778F117D0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D1E01708584D81B4B7C96449DCB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5436A-44D3-44E9-98A8-5FC10E74B96E}"/>
      </w:docPartPr>
      <w:docPartBody>
        <w:p w:rsidR="00940EEA" w:rsidRDefault="00940EEA" w:rsidP="00940EEA">
          <w:pPr>
            <w:pStyle w:val="1CD1E01708584D81B4B7C96449DCB1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FD75F69FF6D4DF8BC4CFDAFD1675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27683-DE65-4983-9652-3F20835A53DD}"/>
      </w:docPartPr>
      <w:docPartBody>
        <w:p w:rsidR="00940EEA" w:rsidRDefault="00940EEA" w:rsidP="00940EEA">
          <w:pPr>
            <w:pStyle w:val="DFD75F69FF6D4DF8BC4CFDAFD1675C2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2A5BB5F2E94AE3B17A267FC25E76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B26DC-7FC1-436C-966A-A37DD3931B80}"/>
      </w:docPartPr>
      <w:docPartBody>
        <w:p w:rsidR="00000000" w:rsidRDefault="00000000">
          <w:pPr>
            <w:pStyle w:val="302A5BB5F2E94AE3B17A267FC25E766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62FE22AD624F9D9FD9E731161469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BFDED-43C7-4D2F-82B0-8ED87CC38554}"/>
      </w:docPartPr>
      <w:docPartBody>
        <w:p w:rsidR="00000000" w:rsidRDefault="00000000">
          <w:pPr>
            <w:pStyle w:val="CB62FE22AD624F9D9FD9E731161469E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A5293A31C648B6AE4542B68382D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4064B-F2D1-48AA-9B17-8BC869AB8FAC}"/>
      </w:docPartPr>
      <w:docPartBody>
        <w:p w:rsidR="00000000" w:rsidRDefault="00000000">
          <w:pPr>
            <w:pStyle w:val="47A5293A31C648B6AE4542B68382D376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DF841C8BEA418C9D5147F6A677C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372AF-F58A-47B4-80A9-52BCB3D6854A}"/>
      </w:docPartPr>
      <w:docPartBody>
        <w:p w:rsidR="00000000" w:rsidRDefault="00000000">
          <w:pPr>
            <w:pStyle w:val="F0DF841C8BEA418C9D5147F6A677CA54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3CDB"/>
    <w:rsid w:val="000B3F97"/>
    <w:rsid w:val="000C5AC1"/>
    <w:rsid w:val="001D3FBB"/>
    <w:rsid w:val="001D6FE3"/>
    <w:rsid w:val="001F6C15"/>
    <w:rsid w:val="002A5B16"/>
    <w:rsid w:val="002F6AA1"/>
    <w:rsid w:val="003E037C"/>
    <w:rsid w:val="004218E8"/>
    <w:rsid w:val="00441283"/>
    <w:rsid w:val="005073E4"/>
    <w:rsid w:val="005E35BE"/>
    <w:rsid w:val="0066107F"/>
    <w:rsid w:val="0068581A"/>
    <w:rsid w:val="00781235"/>
    <w:rsid w:val="007C0194"/>
    <w:rsid w:val="00811CEF"/>
    <w:rsid w:val="008578FF"/>
    <w:rsid w:val="00891F19"/>
    <w:rsid w:val="008C10D1"/>
    <w:rsid w:val="00905AE5"/>
    <w:rsid w:val="00920D69"/>
    <w:rsid w:val="00937BCF"/>
    <w:rsid w:val="00940EEA"/>
    <w:rsid w:val="00945FCD"/>
    <w:rsid w:val="00965622"/>
    <w:rsid w:val="0097623C"/>
    <w:rsid w:val="00997A5F"/>
    <w:rsid w:val="00B7466B"/>
    <w:rsid w:val="00C03606"/>
    <w:rsid w:val="00C473CC"/>
    <w:rsid w:val="00D03585"/>
    <w:rsid w:val="00D15F3E"/>
    <w:rsid w:val="00E23EBA"/>
    <w:rsid w:val="00E50F08"/>
    <w:rsid w:val="00F619A6"/>
    <w:rsid w:val="00F635C5"/>
    <w:rsid w:val="00F90B5E"/>
    <w:rsid w:val="00FB49A5"/>
    <w:rsid w:val="00FC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A8F1C613E4584404B4D5E981F6D00F7E">
    <w:name w:val="A8F1C613E4584404B4D5E981F6D00F7E"/>
    <w:rsid w:val="0066107F"/>
  </w:style>
  <w:style w:type="paragraph" w:customStyle="1" w:styleId="EEAD0D401F614255930F1B57822DB675">
    <w:name w:val="EEAD0D401F614255930F1B57822DB675"/>
    <w:rsid w:val="0066107F"/>
  </w:style>
  <w:style w:type="paragraph" w:customStyle="1" w:styleId="E60F9AE70691409FA000ADB5997D6AA8">
    <w:name w:val="E60F9AE70691409FA000ADB5997D6AA8"/>
    <w:rsid w:val="0066107F"/>
  </w:style>
  <w:style w:type="paragraph" w:customStyle="1" w:styleId="E8AE1C8E787440A195B24B77286AC677">
    <w:name w:val="E8AE1C8E787440A195B24B77286AC677"/>
    <w:rsid w:val="0066107F"/>
  </w:style>
  <w:style w:type="paragraph" w:customStyle="1" w:styleId="DA2D59AB677C4133914E058FDC136924">
    <w:name w:val="DA2D59AB677C4133914E058FDC136924"/>
    <w:rsid w:val="0066107F"/>
  </w:style>
  <w:style w:type="paragraph" w:customStyle="1" w:styleId="B63D6B9620A74BEEA5F09B1E4C11237B">
    <w:name w:val="B63D6B9620A74BEEA5F09B1E4C11237B"/>
    <w:rsid w:val="0066107F"/>
  </w:style>
  <w:style w:type="paragraph" w:customStyle="1" w:styleId="DE96D01412214D83AF3314B60F221DDE">
    <w:name w:val="DE96D01412214D83AF3314B60F221DDE"/>
    <w:rsid w:val="0066107F"/>
  </w:style>
  <w:style w:type="paragraph" w:customStyle="1" w:styleId="74599D6822784E0A9B9912E35BF1D38B">
    <w:name w:val="74599D6822784E0A9B9912E35BF1D38B"/>
    <w:rsid w:val="0066107F"/>
  </w:style>
  <w:style w:type="paragraph" w:customStyle="1" w:styleId="437466E524804ADAA8A49203DC2669C0">
    <w:name w:val="437466E524804ADAA8A49203DC2669C0"/>
    <w:rsid w:val="0066107F"/>
  </w:style>
  <w:style w:type="paragraph" w:customStyle="1" w:styleId="6E4969D7A67C436493ACC10773DCC0A2">
    <w:name w:val="6E4969D7A67C436493ACC10773DCC0A2"/>
    <w:rsid w:val="0066107F"/>
  </w:style>
  <w:style w:type="paragraph" w:customStyle="1" w:styleId="8045BC572C8A49948C1345D953E110C6">
    <w:name w:val="8045BC572C8A49948C1345D953E110C6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3BB65E191B4BCBBB547282DB68C4B0">
    <w:name w:val="8A3BB65E191B4BCBBB547282DB68C4B0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4553C9175F40868B41C21A754A2606">
    <w:name w:val="8E4553C9175F40868B41C21A754A2606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1B700611204205B6496F906A355DBB">
    <w:name w:val="F71B700611204205B6496F906A355DBB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9BA2E04693E45E4A6B914EE3576FDC2">
    <w:name w:val="89BA2E04693E45E4A6B914EE3576FDC2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A42E7583864ECFA61FC384D110A199">
    <w:name w:val="0AA42E7583864ECFA61FC384D110A199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64680A25BE46CD9816794FA24C6C72">
    <w:name w:val="3A64680A25BE46CD9816794FA24C6C72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811617C4B824DFDB71EB6116206A825">
    <w:name w:val="9811617C4B824DFDB71EB6116206A825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D7E5C3CD5C14EABA6B55E36404C3B54">
    <w:name w:val="0D7E5C3CD5C14EABA6B55E36404C3B54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5C2798EA34436E92F8E5A4BC86936C">
    <w:name w:val="F85C2798EA34436E92F8E5A4BC86936C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B67CC8F2DF4E558E43AA0A23CC93E3">
    <w:name w:val="8BB67CC8F2DF4E558E43AA0A23CC93E3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DA45F00B814DF6B5BA80304F34CFDA">
    <w:name w:val="C3DA45F00B814DF6B5BA80304F34CFDA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1D7F4DECC074D69A196CFED580B2E59">
    <w:name w:val="B1D7F4DECC074D69A196CFED580B2E59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7389B5D8354F15A2779DDF775B54D3">
    <w:name w:val="877389B5D8354F15A2779DDF775B54D3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B459EAF2D3498E9C396FFD1477F44B">
    <w:name w:val="36B459EAF2D3498E9C396FFD1477F44B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E76BD2545543FD8EC4DE961A08F346">
    <w:name w:val="ACE76BD2545543FD8EC4DE961A08F346"/>
    <w:rsid w:val="00965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AEEDBE6E4044E6B315E21F9FCEAA43">
    <w:name w:val="BEAEEDBE6E4044E6B315E21F9FCEAA43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F6D98EDD72420AB34743D4BDA64276">
    <w:name w:val="59F6D98EDD72420AB34743D4BDA64276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FD4A6554BA34CE48159504D5A0706F7">
    <w:name w:val="AFD4A6554BA34CE48159504D5A0706F7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317FB3A0174F07B6B0CA16B00E32D6">
    <w:name w:val="28317FB3A0174F07B6B0CA16B00E32D6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5025E38D6324C6EBA76A6BAED70A75A">
    <w:name w:val="75025E38D6324C6EBA76A6BAED70A75A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AB00E5094A484292A731E482367A2E">
    <w:name w:val="F1AB00E5094A484292A731E482367A2E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CA2499AE2824865BAFE8F9A2A95BE81">
    <w:name w:val="9CA2499AE2824865BAFE8F9A2A95BE81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CDAAB9B7F143E38E7DFE2866167861">
    <w:name w:val="8ECDAAB9B7F143E38E7DFE2866167861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AD83900D3748BC9FE92F1321219473">
    <w:name w:val="FAAD83900D3748BC9FE92F1321219473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22B5AA5C8C4DEBA5CD8B29C1607A1D">
    <w:name w:val="0C22B5AA5C8C4DEBA5CD8B29C1607A1D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E61B5D45ED460A87808D6238F4FE52">
    <w:name w:val="08E61B5D45ED460A87808D6238F4FE52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82340BA28F4B21A473A2D0CC96E0AC">
    <w:name w:val="CB82340BA28F4B21A473A2D0CC96E0AC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296E8A8B2A4AED864A21A4B4F779A0">
    <w:name w:val="7F296E8A8B2A4AED864A21A4B4F779A0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E8383306EF4AF1B0B9D93F1518A3B5">
    <w:name w:val="3AE8383306EF4AF1B0B9D93F1518A3B5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E1D0C0C8E94C31BCFEEB54BC7A26F6">
    <w:name w:val="B6E1D0C0C8E94C31BCFEEB54BC7A26F6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3E1498D8A54A0BA809D40F9F927377">
    <w:name w:val="E23E1498D8A54A0BA809D40F9F927377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763391F19C453087EDE538378D4947">
    <w:name w:val="43763391F19C453087EDE538378D4947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F2070DE2B442F288794D9C57A02AE3">
    <w:name w:val="81F2070DE2B442F288794D9C57A02AE3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5BDC0BBDFE4841B7F6C94A82946994">
    <w:name w:val="CF5BDC0BBDFE4841B7F6C94A82946994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B42332C96947569579855B82E466A6">
    <w:name w:val="0AB42332C96947569579855B82E466A6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9D79EFE0B14EBC94E8AFD12C9D7CE8">
    <w:name w:val="529D79EFE0B14EBC94E8AFD12C9D7CE8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1184C8235949D4ACFB93F7CDB8CE3B">
    <w:name w:val="E31184C8235949D4ACFB93F7CDB8CE3B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5B2072A5A14FEEBB42655454F2D77F">
    <w:name w:val="695B2072A5A14FEEBB42655454F2D77F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02276042DD442399303AB9E17E29807">
    <w:name w:val="A02276042DD442399303AB9E17E29807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50038A6032D4071BD821717DADE5770">
    <w:name w:val="E50038A6032D4071BD821717DADE5770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D30AFE3D9241A39716135B883B502D">
    <w:name w:val="59D30AFE3D9241A39716135B883B502D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948FF5EF6347038973B4B5AF07C9B7">
    <w:name w:val="ED948FF5EF6347038973B4B5AF07C9B7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81517BCBC347AFB5713E77E588AB30">
    <w:name w:val="0481517BCBC347AFB5713E77E588AB30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1B266C563544F6A939CA7653A7ADB5">
    <w:name w:val="2B1B266C563544F6A939CA7653A7ADB5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A4B4EC862A4A7C8737BE778F117D02">
    <w:name w:val="19A4B4EC862A4A7C8737BE778F117D02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D1E01708584D81B4B7C96449DCB182">
    <w:name w:val="1CD1E01708584D81B4B7C96449DCB182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D75F69FF6D4DF8BC4CFDAFD1675C2E">
    <w:name w:val="DFD75F69FF6D4DF8BC4CFDAFD1675C2E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942C3DCDF94846BD231D4986CA53E6">
    <w:name w:val="53942C3DCDF94846BD231D4986CA53E6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3A2DEDF5FC43F6830B7F11EEBDF642">
    <w:name w:val="7A3A2DEDF5FC43F6830B7F11EEBDF642"/>
    <w:rsid w:val="00940EE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7C7B07D6F443CAAF209040A9510F45">
    <w:name w:val="377C7B07D6F443CAAF209040A9510F4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412E7CDDCE4D9C9829F634714F2CE0">
    <w:name w:val="8A412E7CDDCE4D9C9829F634714F2CE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83E7C60AF042D8B26220C2E8814306">
    <w:name w:val="3883E7C60AF042D8B26220C2E881430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E46943751346A2BCDC98F4A8B08563">
    <w:name w:val="1EE46943751346A2BCDC98F4A8B0856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02A5BB5F2E94AE3B17A267FC25E7669">
    <w:name w:val="302A5BB5F2E94AE3B17A267FC25E766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62FE22AD624F9D9FD9E731161469E7">
    <w:name w:val="CB62FE22AD624F9D9FD9E731161469E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7A5293A31C648B6AE4542B68382D376">
    <w:name w:val="47A5293A31C648B6AE4542B68382D37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DF841C8BEA418C9D5147F6A677CA54">
    <w:name w:val="F0DF841C8BEA418C9D5147F6A677CA5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30E23556AF4674BF1824DF8D5DFEE4">
    <w:name w:val="8430E23556AF4674BF1824DF8D5DFEE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0D03D0BE-8D65-473C-8193-BD2ADAB0A5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9D57D6-1D1F-43CC-ABA7-760DC47CD495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2025-06-03T21:51:00Z</dcterms:created>
  <dcterms:modified xsi:type="dcterms:W3CDTF">2025-06-03T22:12:00Z</dcterms:modified>
</cp:coreProperties>
</file>